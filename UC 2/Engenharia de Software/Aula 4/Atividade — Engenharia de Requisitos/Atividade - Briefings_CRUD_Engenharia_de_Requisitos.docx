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9351" w:type="dxa"/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620" w:firstRow="1" w:lastRow="0" w:firstColumn="0" w:lastColumn="0" w:noHBand="1" w:noVBand="1"/>
        <w:tblDescription w:val="6 tabelas empilhadas: A primeira tabela serve para inserir cargo, departamento/grupo, local, nível ou faixa salarial, contato de RH e disponibilidade para treinar candidatos. A segunda tabela serve para inserir detalhes de URL. A terceira tabela se destina ao cabeçalho &quot;Candidatura aceita por&quot;. A quarta tabela serve para inserir as informações da pessoa que aceitou a candidatura. A quinta tabela se destina à descrição do trabalho, com o cabeçalho e uma linha para inserir as informações relacionadas à descrição. A sexta tabela serve para inserir os nomes das pessoas que revisaram, aprovaram e atualizaram pela última vez."/>
      </w:tblPr>
      <w:tblGrid>
        <w:gridCol w:w="2405"/>
        <w:gridCol w:w="6946"/>
      </w:tblGrid>
      <w:tr w:rsidR="00225046" w:rsidRPr="00871014" w:rsidTr="00225046">
        <w:tc>
          <w:tcPr>
            <w:tcW w:w="2405" w:type="dxa"/>
            <w:shd w:val="clear" w:color="auto" w:fill="F2F2F2" w:themeFill="background1" w:themeFillShade="F2"/>
          </w:tcPr>
          <w:p w:rsidR="00225046" w:rsidRPr="00225046" w:rsidRDefault="00225046" w:rsidP="00225046">
            <w:pPr>
              <w:pStyle w:val="Ttulo2"/>
              <w:jc w:val="center"/>
              <w:rPr>
                <w:sz w:val="28"/>
                <w:szCs w:val="28"/>
                <w:lang w:val="pt-BR"/>
              </w:rPr>
            </w:pPr>
            <w:r w:rsidRPr="00225046">
              <w:rPr>
                <w:sz w:val="28"/>
                <w:szCs w:val="28"/>
                <w:lang w:val="pt-BR"/>
              </w:rPr>
              <w:t>Campo</w:t>
            </w:r>
          </w:p>
        </w:tc>
        <w:tc>
          <w:tcPr>
            <w:tcW w:w="6946" w:type="dxa"/>
          </w:tcPr>
          <w:p w:rsidR="00225046" w:rsidRPr="00225046" w:rsidRDefault="00225046" w:rsidP="00225046">
            <w:pPr>
              <w:jc w:val="center"/>
              <w:rPr>
                <w:b/>
                <w:sz w:val="28"/>
                <w:szCs w:val="28"/>
                <w:lang w:val="pt-BR"/>
              </w:rPr>
            </w:pPr>
            <w:r w:rsidRPr="00225046">
              <w:rPr>
                <w:b/>
                <w:sz w:val="28"/>
                <w:szCs w:val="28"/>
                <w:lang w:val="pt-BR"/>
              </w:rPr>
              <w:t>Descrição</w:t>
            </w:r>
          </w:p>
        </w:tc>
      </w:tr>
      <w:tr w:rsidR="00225046" w:rsidRPr="00225046" w:rsidTr="00225046">
        <w:tc>
          <w:tcPr>
            <w:tcW w:w="2405" w:type="dxa"/>
            <w:shd w:val="clear" w:color="auto" w:fill="F2F2F2" w:themeFill="background1" w:themeFillShade="F2"/>
          </w:tcPr>
          <w:p w:rsidR="00225046" w:rsidRPr="00225046" w:rsidRDefault="00225046" w:rsidP="00225046">
            <w:pPr>
              <w:pStyle w:val="Ttulo2"/>
              <w:rPr>
                <w:sz w:val="24"/>
                <w:szCs w:val="24"/>
                <w:lang w:val="pt-BR"/>
              </w:rPr>
            </w:pPr>
            <w:r w:rsidRPr="00225046">
              <w:rPr>
                <w:sz w:val="24"/>
                <w:szCs w:val="24"/>
                <w:lang w:val="pt-BR"/>
              </w:rPr>
              <w:t>Código</w:t>
            </w:r>
          </w:p>
        </w:tc>
        <w:tc>
          <w:tcPr>
            <w:tcW w:w="6946" w:type="dxa"/>
          </w:tcPr>
          <w:p w:rsidR="00225046" w:rsidRPr="00225046" w:rsidRDefault="00225046" w:rsidP="00225046">
            <w:pPr>
              <w:rPr>
                <w:sz w:val="24"/>
                <w:szCs w:val="24"/>
                <w:lang w:val="pt-BR"/>
              </w:rPr>
            </w:pPr>
            <w:bookmarkStart w:id="0" w:name="_GoBack"/>
            <w:bookmarkEnd w:id="0"/>
          </w:p>
        </w:tc>
      </w:tr>
      <w:tr w:rsidR="00225046" w:rsidRPr="00225046" w:rsidTr="00225046">
        <w:tc>
          <w:tcPr>
            <w:tcW w:w="2405" w:type="dxa"/>
            <w:shd w:val="clear" w:color="auto" w:fill="F2F2F2" w:themeFill="background1" w:themeFillShade="F2"/>
          </w:tcPr>
          <w:p w:rsidR="00225046" w:rsidRPr="00225046" w:rsidRDefault="00225046" w:rsidP="00225046">
            <w:pPr>
              <w:pStyle w:val="Ttulo2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Nome</w:t>
            </w:r>
          </w:p>
        </w:tc>
        <w:tc>
          <w:tcPr>
            <w:tcW w:w="6946" w:type="dxa"/>
          </w:tcPr>
          <w:p w:rsidR="00225046" w:rsidRPr="00225046" w:rsidRDefault="00225046" w:rsidP="00225046">
            <w:pPr>
              <w:rPr>
                <w:sz w:val="24"/>
                <w:szCs w:val="24"/>
                <w:lang w:val="pt-BR"/>
              </w:rPr>
            </w:pPr>
          </w:p>
        </w:tc>
      </w:tr>
      <w:tr w:rsidR="00225046" w:rsidRPr="00225046" w:rsidTr="00225046">
        <w:tc>
          <w:tcPr>
            <w:tcW w:w="2405" w:type="dxa"/>
            <w:shd w:val="clear" w:color="auto" w:fill="F2F2F2" w:themeFill="background1" w:themeFillShade="F2"/>
          </w:tcPr>
          <w:p w:rsidR="00225046" w:rsidRPr="00225046" w:rsidRDefault="00225046" w:rsidP="00225046">
            <w:pPr>
              <w:pStyle w:val="Ttulo2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Prioridade</w:t>
            </w:r>
          </w:p>
        </w:tc>
        <w:tc>
          <w:tcPr>
            <w:tcW w:w="6946" w:type="dxa"/>
          </w:tcPr>
          <w:p w:rsidR="00225046" w:rsidRPr="00225046" w:rsidRDefault="00225046" w:rsidP="00225046">
            <w:pPr>
              <w:rPr>
                <w:sz w:val="24"/>
                <w:szCs w:val="24"/>
                <w:lang w:val="pt-BR"/>
              </w:rPr>
            </w:pPr>
          </w:p>
        </w:tc>
      </w:tr>
      <w:tr w:rsidR="00225046" w:rsidRPr="00225046" w:rsidTr="00225046">
        <w:tc>
          <w:tcPr>
            <w:tcW w:w="2405" w:type="dxa"/>
            <w:shd w:val="clear" w:color="auto" w:fill="F2F2F2" w:themeFill="background1" w:themeFillShade="F2"/>
          </w:tcPr>
          <w:p w:rsidR="00225046" w:rsidRPr="00225046" w:rsidRDefault="00225046" w:rsidP="00225046">
            <w:pPr>
              <w:pStyle w:val="Ttulo2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6946" w:type="dxa"/>
          </w:tcPr>
          <w:p w:rsidR="00225046" w:rsidRPr="00225046" w:rsidRDefault="00225046" w:rsidP="00225046">
            <w:pPr>
              <w:rPr>
                <w:sz w:val="24"/>
                <w:szCs w:val="24"/>
                <w:lang w:val="pt-BR"/>
              </w:rPr>
            </w:pPr>
          </w:p>
        </w:tc>
      </w:tr>
      <w:tr w:rsidR="00225046" w:rsidRPr="00225046" w:rsidTr="00225046">
        <w:tc>
          <w:tcPr>
            <w:tcW w:w="2405" w:type="dxa"/>
            <w:shd w:val="clear" w:color="auto" w:fill="F2F2F2" w:themeFill="background1" w:themeFillShade="F2"/>
          </w:tcPr>
          <w:p w:rsidR="00225046" w:rsidRPr="00225046" w:rsidRDefault="00225046" w:rsidP="00225046">
            <w:pPr>
              <w:pStyle w:val="Ttulo2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 w:bidi="pt-BR"/>
              </w:rPr>
              <w:t>Entradas</w:t>
            </w:r>
          </w:p>
        </w:tc>
        <w:tc>
          <w:tcPr>
            <w:tcW w:w="6946" w:type="dxa"/>
          </w:tcPr>
          <w:p w:rsidR="00225046" w:rsidRPr="00225046" w:rsidRDefault="00225046" w:rsidP="00225046">
            <w:pPr>
              <w:rPr>
                <w:sz w:val="24"/>
                <w:szCs w:val="24"/>
                <w:lang w:val="pt-BR"/>
              </w:rPr>
            </w:pPr>
          </w:p>
        </w:tc>
      </w:tr>
    </w:tbl>
    <w:tbl>
      <w:tblPr>
        <w:tblStyle w:val="TabeladeGradeClara"/>
        <w:tblW w:w="9350" w:type="dxa"/>
        <w:tblBorders>
          <w:top w:val="none" w:sz="0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620" w:firstRow="1" w:lastRow="0" w:firstColumn="0" w:lastColumn="0" w:noHBand="1" w:noVBand="1"/>
        <w:tblDescription w:val="6 tabelas empilhadas: A primeira tabela serve para inserir cargo, departamento/grupo, local, nível ou faixa salarial, contato de RH e disponibilidade para treinar candidatos. A segunda tabela serve para inserir detalhes de URL. A terceira tabela se destina ao cabeçalho &quot;Candidatura aceita por&quot;. A quarta tabela serve para inserir as informações da pessoa que aceitou a candidatura. A quinta tabela se destina à descrição do trabalho, com o cabeçalho e uma linha para inserir as informações relacionadas à descrição. A sexta tabela serve para inserir os nomes das pessoas que revisaram, aprovaram e atualizaram pela última vez."/>
      </w:tblPr>
      <w:tblGrid>
        <w:gridCol w:w="2405"/>
        <w:gridCol w:w="6945"/>
      </w:tblGrid>
      <w:tr w:rsidR="000C2633" w:rsidRPr="00225046" w:rsidTr="00CF4768">
        <w:tc>
          <w:tcPr>
            <w:tcW w:w="2405" w:type="dxa"/>
            <w:shd w:val="clear" w:color="auto" w:fill="F2F2F2" w:themeFill="background1" w:themeFillShade="F2"/>
          </w:tcPr>
          <w:p w:rsidR="000C2633" w:rsidRPr="00225046" w:rsidRDefault="00225046" w:rsidP="00225046">
            <w:pPr>
              <w:pStyle w:val="Ttulo2"/>
              <w:spacing w:after="0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Saídas</w:t>
            </w:r>
          </w:p>
        </w:tc>
        <w:tc>
          <w:tcPr>
            <w:tcW w:w="6945" w:type="dxa"/>
          </w:tcPr>
          <w:p w:rsidR="000C2633" w:rsidRPr="00225046" w:rsidRDefault="000C2633" w:rsidP="00225046">
            <w:pPr>
              <w:spacing w:after="0"/>
              <w:rPr>
                <w:sz w:val="24"/>
                <w:szCs w:val="24"/>
                <w:lang w:val="pt-BR"/>
              </w:rPr>
            </w:pPr>
          </w:p>
        </w:tc>
      </w:tr>
      <w:tr w:rsidR="000C2633" w:rsidRPr="00225046" w:rsidTr="00CF4768">
        <w:tc>
          <w:tcPr>
            <w:tcW w:w="2405" w:type="dxa"/>
            <w:shd w:val="clear" w:color="auto" w:fill="F2F2F2" w:themeFill="background1" w:themeFillShade="F2"/>
          </w:tcPr>
          <w:p w:rsidR="000C2633" w:rsidRPr="00225046" w:rsidRDefault="000C2633" w:rsidP="00225046">
            <w:pPr>
              <w:pStyle w:val="Ttulo2"/>
              <w:spacing w:after="0"/>
              <w:rPr>
                <w:sz w:val="24"/>
                <w:szCs w:val="24"/>
                <w:lang w:val="pt-BR"/>
              </w:rPr>
            </w:pPr>
          </w:p>
        </w:tc>
        <w:tc>
          <w:tcPr>
            <w:tcW w:w="6945" w:type="dxa"/>
          </w:tcPr>
          <w:p w:rsidR="000C2633" w:rsidRPr="00225046" w:rsidRDefault="000C2633" w:rsidP="00225046">
            <w:pPr>
              <w:spacing w:after="0"/>
              <w:rPr>
                <w:sz w:val="24"/>
                <w:szCs w:val="24"/>
                <w:lang w:val="pt-BR"/>
              </w:rPr>
            </w:pPr>
          </w:p>
        </w:tc>
      </w:tr>
    </w:tbl>
    <w:tbl>
      <w:tblPr>
        <w:tblStyle w:val="Tabelacomgrade"/>
        <w:tblW w:w="9357" w:type="dxa"/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620" w:firstRow="1" w:lastRow="0" w:firstColumn="0" w:lastColumn="0" w:noHBand="1" w:noVBand="1"/>
        <w:tblDescription w:val="6 tabelas empilhadas: A primeira tabela serve para inserir cargo, departamento/grupo, local, nível ou faixa salarial, contato de RH e disponibilidade para treinar candidatos. A segunda tabela serve para inserir detalhes de URL. A terceira tabela se destina ao cabeçalho &quot;Candidatura aceita por&quot;. A quarta tabela serve para inserir as informações da pessoa que aceitou a candidatura. A quinta tabela se destina à descrição do trabalho, com o cabeçalho e uma linha para inserir as informações relacionadas à descrição. A sexta tabela serve para inserir os nomes das pessoas que revisaram, aprovaram e atualizaram pela última vez."/>
      </w:tblPr>
      <w:tblGrid>
        <w:gridCol w:w="9357"/>
      </w:tblGrid>
      <w:tr w:rsidR="000C2633" w:rsidRPr="00871014" w:rsidTr="00225046">
        <w:tc>
          <w:tcPr>
            <w:tcW w:w="9357" w:type="dxa"/>
            <w:tcMar>
              <w:bottom w:w="115" w:type="dxa"/>
            </w:tcMar>
          </w:tcPr>
          <w:sdt>
            <w:sdtPr>
              <w:rPr>
                <w:lang w:val="pt-BR"/>
              </w:rPr>
              <w:alias w:val="Função e responsabilidades:"/>
              <w:tag w:val="Função e responsabilidades:"/>
              <w:id w:val="-1725062837"/>
              <w:placeholder>
                <w:docPart w:val="46BA02C4C6414440973917C590D43EC0"/>
              </w:placeholder>
              <w:temporary/>
              <w:showingPlcHdr/>
              <w15:appearance w15:val="hidden"/>
            </w:sdtPr>
            <w:sdtEndPr/>
            <w:sdtContent>
              <w:p w:rsidR="000C2633" w:rsidRPr="00871014" w:rsidRDefault="008A6F05" w:rsidP="00973885">
                <w:pPr>
                  <w:pStyle w:val="Ttulo1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Função e responsabilidades</w:t>
                </w:r>
              </w:p>
            </w:sdtContent>
          </w:sdt>
          <w:sdt>
            <w:sdtPr>
              <w:rPr>
                <w:lang w:val="pt-BR"/>
              </w:rPr>
              <w:alias w:val="Insira a descrição:"/>
              <w:tag w:val="Insira a descrição:"/>
              <w:id w:val="1076086417"/>
              <w:placeholder>
                <w:docPart w:val="16B452EF4F0C4A4BB3915A4F6B4BBD19"/>
              </w:placeholder>
              <w:temporary/>
              <w:showingPlcHdr/>
              <w15:appearance w15:val="hidden"/>
            </w:sdtPr>
            <w:sdtEndPr/>
            <w:sdtContent>
              <w:p w:rsidR="000C2633" w:rsidRPr="00871014" w:rsidRDefault="008A6F05">
                <w:pPr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Para começar imediatamente, toque em qualquer texto de espaço reservado (como este) e comece a digitar para substituí-lo por seu texto.</w:t>
                </w:r>
              </w:p>
            </w:sdtContent>
          </w:sdt>
          <w:sdt>
            <w:sdtPr>
              <w:rPr>
                <w:lang w:val="pt-BR"/>
              </w:rPr>
              <w:alias w:val="Insira a lista com marcadores 1:"/>
              <w:tag w:val="Insira a lista com marcadores 1:"/>
              <w:id w:val="96767500"/>
              <w:placeholder>
                <w:docPart w:val="361E8108D06E42418FA6E2638EC43B44"/>
              </w:placeholder>
              <w:temporary/>
              <w:showingPlcHdr/>
              <w15:appearance w15:val="hidden"/>
            </w:sdtPr>
            <w:sdtEndPr/>
            <w:sdtContent>
              <w:p w:rsidR="000C2633" w:rsidRPr="00871014" w:rsidRDefault="008A6F05" w:rsidP="00E00E9F">
                <w:pPr>
                  <w:pStyle w:val="Commarcadores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Lista com marcadores 1</w:t>
                </w:r>
              </w:p>
            </w:sdtContent>
          </w:sdt>
          <w:sdt>
            <w:sdtPr>
              <w:rPr>
                <w:lang w:val="pt-BR"/>
              </w:rPr>
              <w:alias w:val="Insira a lista com marcadores 2:"/>
              <w:tag w:val="Insira a lista com marcadores 2:"/>
              <w:id w:val="186192890"/>
              <w:placeholder>
                <w:docPart w:val="E6F28563BB2C4F3F8DCB24BBBF7F26F0"/>
              </w:placeholder>
              <w:temporary/>
              <w:showingPlcHdr/>
              <w15:appearance w15:val="hidden"/>
            </w:sdtPr>
            <w:sdtEndPr/>
            <w:sdtContent>
              <w:p w:rsidR="00E00E9F" w:rsidRPr="00871014" w:rsidRDefault="00E00E9F" w:rsidP="00E00E9F">
                <w:pPr>
                  <w:pStyle w:val="Commarcadores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Lista com marcadores 2</w:t>
                </w:r>
              </w:p>
            </w:sdtContent>
          </w:sdt>
          <w:sdt>
            <w:sdtPr>
              <w:rPr>
                <w:lang w:val="pt-BR"/>
              </w:rPr>
              <w:alias w:val="Insira a descrição:"/>
              <w:tag w:val="Insira a descrição:"/>
              <w:id w:val="-309479581"/>
              <w:placeholder>
                <w:docPart w:val="BA6AFB92CD544266B7C2E925064756FF"/>
              </w:placeholder>
              <w:temporary/>
              <w:showingPlcHdr/>
              <w15:appearance w15:val="hidden"/>
            </w:sdtPr>
            <w:sdtEndPr/>
            <w:sdtContent>
              <w:p w:rsidR="000C2633" w:rsidRPr="00871014" w:rsidRDefault="008A6F05" w:rsidP="001C09BA">
                <w:pPr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Parte do texto de exemplo neste documento indica o nome do estilo aplicado, para que você possa aplicar com facilidade a mesma formatação novamente. Por exemplo, os parágrafos numerados abaixo usam o estilo de número de lista.</w:t>
                </w:r>
              </w:p>
            </w:sdtContent>
          </w:sdt>
          <w:sdt>
            <w:sdtPr>
              <w:rPr>
                <w:lang w:val="pt-BR"/>
              </w:rPr>
              <w:alias w:val="Insira o número de lista 1:"/>
              <w:tag w:val="Insira o número de lista 1:"/>
              <w:id w:val="96767512"/>
              <w:placeholder>
                <w:docPart w:val="F2EEC63AE0B341FA97BE24C169B540AA"/>
              </w:placeholder>
              <w:temporary/>
              <w:showingPlcHdr/>
              <w15:appearance w15:val="hidden"/>
            </w:sdtPr>
            <w:sdtEndPr/>
            <w:sdtContent>
              <w:p w:rsidR="000C2633" w:rsidRPr="00871014" w:rsidRDefault="008A6F05" w:rsidP="00E00E9F">
                <w:pPr>
                  <w:pStyle w:val="Numerada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Número de lista 1</w:t>
                </w:r>
              </w:p>
            </w:sdtContent>
          </w:sdt>
          <w:sdt>
            <w:sdtPr>
              <w:rPr>
                <w:lang w:val="pt-BR"/>
              </w:rPr>
              <w:alias w:val="Insira o número de lista 2:"/>
              <w:tag w:val="Insira o número de lista 2:"/>
              <w:id w:val="1651404056"/>
              <w:placeholder>
                <w:docPart w:val="249C2750A97446BBB331BEC31A874934"/>
              </w:placeholder>
              <w:temporary/>
              <w:showingPlcHdr/>
              <w15:appearance w15:val="hidden"/>
            </w:sdtPr>
            <w:sdtEndPr/>
            <w:sdtContent>
              <w:p w:rsidR="00E00E9F" w:rsidRPr="00871014" w:rsidRDefault="00E00E9F" w:rsidP="00E00E9F">
                <w:pPr>
                  <w:pStyle w:val="Numerada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Número de lista 2</w:t>
                </w:r>
              </w:p>
            </w:sdtContent>
          </w:sdt>
          <w:sdt>
            <w:sdtPr>
              <w:rPr>
                <w:lang w:val="pt-BR"/>
              </w:rPr>
              <w:alias w:val="Requisitos de qualificação e escolaridade:"/>
              <w:tag w:val="Requisitos de qualificação e escolaridade:"/>
              <w:id w:val="1440026651"/>
              <w:placeholder>
                <w:docPart w:val="6651ED2D68A64A2CB3CF0C348FCA3CF9"/>
              </w:placeholder>
              <w:temporary/>
              <w:showingPlcHdr/>
              <w15:appearance w15:val="hidden"/>
            </w:sdtPr>
            <w:sdtEndPr/>
            <w:sdtContent>
              <w:p w:rsidR="000C2633" w:rsidRPr="00871014" w:rsidRDefault="008A6F05" w:rsidP="00973885">
                <w:pPr>
                  <w:pStyle w:val="Ttulo1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Requisitos de qualificação e escolaridade</w:t>
                </w:r>
              </w:p>
            </w:sdtContent>
          </w:sdt>
          <w:sdt>
            <w:sdtPr>
              <w:rPr>
                <w:lang w:val="pt-BR"/>
              </w:rPr>
              <w:alias w:val="Insira a descrição:"/>
              <w:tag w:val="Insira a descrição:"/>
              <w:id w:val="96767521"/>
              <w:placeholder>
                <w:docPart w:val="B2AA4C4FC3C94068ACAEDC89931B1110"/>
              </w:placeholder>
              <w:temporary/>
              <w:showingPlcHdr/>
              <w15:appearance w15:val="hidden"/>
            </w:sdtPr>
            <w:sdtEndPr/>
            <w:sdtContent>
              <w:p w:rsidR="000C2633" w:rsidRPr="00871014" w:rsidRDefault="008A6F05">
                <w:pPr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Requisitos de qualificação e escolaridade</w:t>
                </w:r>
              </w:p>
            </w:sdtContent>
          </w:sdt>
          <w:sdt>
            <w:sdtPr>
              <w:rPr>
                <w:lang w:val="pt-BR"/>
              </w:rPr>
              <w:alias w:val="Habilidades preferenciais:"/>
              <w:tag w:val="Habilidades preferenciais:"/>
              <w:id w:val="640929937"/>
              <w:placeholder>
                <w:docPart w:val="BEC90BC8D37640C49648C0D9976F3CD1"/>
              </w:placeholder>
              <w:temporary/>
              <w:showingPlcHdr/>
              <w15:appearance w15:val="hidden"/>
            </w:sdtPr>
            <w:sdtEndPr/>
            <w:sdtContent>
              <w:p w:rsidR="000C2633" w:rsidRPr="00871014" w:rsidRDefault="008A6F05" w:rsidP="00973885">
                <w:pPr>
                  <w:pStyle w:val="Ttulo1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Habilidades preferenciais</w:t>
                </w:r>
              </w:p>
            </w:sdtContent>
          </w:sdt>
          <w:sdt>
            <w:sdtPr>
              <w:rPr>
                <w:lang w:val="pt-BR"/>
              </w:rPr>
              <w:alias w:val="Insira as habilidades preferenciais:"/>
              <w:tag w:val="Insira as habilidades preferenciais:"/>
              <w:id w:val="96767526"/>
              <w:placeholder>
                <w:docPart w:val="E0B1C8AD8CAE4EF484D057ECB55E39AC"/>
              </w:placeholder>
              <w:temporary/>
              <w:showingPlcHdr/>
              <w15:appearance w15:val="hidden"/>
            </w:sdtPr>
            <w:sdtEndPr/>
            <w:sdtContent>
              <w:p w:rsidR="000C2633" w:rsidRPr="00871014" w:rsidRDefault="008A6F05">
                <w:pPr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Habilidades preferenciais</w:t>
                </w:r>
              </w:p>
            </w:sdtContent>
          </w:sdt>
          <w:sdt>
            <w:sdtPr>
              <w:rPr>
                <w:lang w:val="pt-BR"/>
              </w:rPr>
              <w:alias w:val="Anotações adicionais:"/>
              <w:tag w:val="Anotações adicionais:"/>
              <w:id w:val="962934397"/>
              <w:placeholder>
                <w:docPart w:val="8F23C7DCA95445D1A723674AB9632857"/>
              </w:placeholder>
              <w:temporary/>
              <w:showingPlcHdr/>
              <w15:appearance w15:val="hidden"/>
            </w:sdtPr>
            <w:sdtEndPr/>
            <w:sdtContent>
              <w:p w:rsidR="000C2633" w:rsidRPr="00871014" w:rsidRDefault="008A6F05" w:rsidP="00973885">
                <w:pPr>
                  <w:pStyle w:val="Ttulo1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Anotações adicionais</w:t>
                </w:r>
              </w:p>
            </w:sdtContent>
          </w:sdt>
          <w:sdt>
            <w:sdtPr>
              <w:rPr>
                <w:lang w:val="pt-BR"/>
              </w:rPr>
              <w:alias w:val="Insira anotações adicionais:"/>
              <w:tag w:val="Insira anotações adicionais:"/>
              <w:id w:val="96769022"/>
              <w:placeholder>
                <w:docPart w:val="D988A2C33F514A7CA5FDE8ED71354D43"/>
              </w:placeholder>
              <w:temporary/>
              <w:showingPlcHdr/>
              <w15:appearance w15:val="hidden"/>
            </w:sdtPr>
            <w:sdtEndPr/>
            <w:sdtContent>
              <w:p w:rsidR="00973885" w:rsidRPr="00871014" w:rsidRDefault="008A6F05" w:rsidP="00973885">
                <w:pPr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Anotações adicionais</w:t>
                </w:r>
              </w:p>
            </w:sdtContent>
          </w:sdt>
        </w:tc>
      </w:tr>
    </w:tbl>
    <w:tbl>
      <w:tblPr>
        <w:tblStyle w:val="TabeladeGradeClara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620" w:firstRow="1" w:lastRow="0" w:firstColumn="0" w:lastColumn="0" w:noHBand="1" w:noVBand="1"/>
        <w:tblDescription w:val="6 tabelas empilhadas: A primeira tabela serve para inserir cargo, departamento/grupo, local, nível ou faixa salarial, contato de RH e disponibilidade para treinar candidatos. A segunda tabela serve para inserir detalhes de URL. A terceira tabela se destina ao cabeçalho &quot;Candidatura aceita por&quot;. A quarta tabela serve para inserir as informações da pessoa que aceitou a candidatura. A quinta tabela se destina à descrição do trabalho, com o cabeçalho e uma linha para inserir as informações relacionadas à descrição. A sexta tabela serve para inserir os nomes das pessoas que revisaram, aprovaram e atualizaram pela última vez."/>
      </w:tblPr>
      <w:tblGrid>
        <w:gridCol w:w="2830"/>
        <w:gridCol w:w="2552"/>
        <w:gridCol w:w="1276"/>
        <w:gridCol w:w="2692"/>
      </w:tblGrid>
      <w:tr w:rsidR="000C2633" w:rsidRPr="00871014" w:rsidTr="009E462E">
        <w:tc>
          <w:tcPr>
            <w:tcW w:w="2830" w:type="dxa"/>
            <w:tcBorders>
              <w:top w:val="nil"/>
            </w:tcBorders>
            <w:shd w:val="clear" w:color="auto" w:fill="D9D9D9" w:themeFill="background1" w:themeFillShade="D9"/>
          </w:tcPr>
          <w:p w:rsidR="000C2633" w:rsidRPr="00871014" w:rsidRDefault="00D73E81" w:rsidP="00973885">
            <w:pPr>
              <w:spacing w:after="0"/>
              <w:rPr>
                <w:lang w:val="pt-BR"/>
              </w:rPr>
            </w:pPr>
            <w:sdt>
              <w:sdtPr>
                <w:rPr>
                  <w:lang w:val="pt-BR"/>
                </w:rPr>
                <w:alias w:val="Revisada por:"/>
                <w:tag w:val="Revisada por:"/>
                <w:id w:val="-989627547"/>
                <w:placeholder>
                  <w:docPart w:val="03ED63D25E2048BFBCD7A46D07DD7F75"/>
                </w:placeholder>
                <w:temporary/>
                <w:showingPlcHdr/>
                <w15:appearance w15:val="hidden"/>
              </w:sdtPr>
              <w:sdtEndPr/>
              <w:sdtContent>
                <w:r w:rsidR="008A6F05" w:rsidRPr="00871014">
                  <w:rPr>
                    <w:lang w:val="pt-BR" w:bidi="pt-BR"/>
                  </w:rPr>
                  <w:t>Revisada por</w:t>
                </w:r>
              </w:sdtContent>
            </w:sdt>
            <w:r w:rsidR="008A6F05" w:rsidRPr="00871014">
              <w:rPr>
                <w:lang w:val="pt-BR" w:bidi="pt-BR"/>
              </w:rPr>
              <w:t>:</w:t>
            </w:r>
          </w:p>
        </w:tc>
        <w:sdt>
          <w:sdtPr>
            <w:rPr>
              <w:lang w:val="pt-BR"/>
            </w:rPr>
            <w:alias w:val="Insira o nome do revisor:"/>
            <w:tag w:val="Insira o nome do revisor:"/>
            <w:id w:val="96767532"/>
            <w:placeholder>
              <w:docPart w:val="2B2BC8D3E922463CA7EB22F88C750887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52" w:type="dxa"/>
                <w:tcBorders>
                  <w:top w:val="nil"/>
                </w:tcBorders>
              </w:tcPr>
              <w:p w:rsidR="000C2633" w:rsidRPr="00871014" w:rsidRDefault="008A6F05" w:rsidP="00973885">
                <w:pPr>
                  <w:spacing w:after="0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Nome</w:t>
                </w:r>
              </w:p>
            </w:tc>
          </w:sdtContent>
        </w:sdt>
        <w:tc>
          <w:tcPr>
            <w:tcW w:w="1276" w:type="dxa"/>
            <w:tcBorders>
              <w:top w:val="nil"/>
            </w:tcBorders>
            <w:shd w:val="clear" w:color="auto" w:fill="D9D9D9" w:themeFill="background1" w:themeFillShade="D9"/>
          </w:tcPr>
          <w:p w:rsidR="000C2633" w:rsidRPr="00871014" w:rsidRDefault="00D73E81" w:rsidP="00973885">
            <w:pPr>
              <w:spacing w:after="0"/>
              <w:rPr>
                <w:lang w:val="pt-BR"/>
              </w:rPr>
            </w:pPr>
            <w:sdt>
              <w:sdtPr>
                <w:rPr>
                  <w:lang w:val="pt-BR"/>
                </w:rPr>
                <w:alias w:val="Data:"/>
                <w:tag w:val="Data:"/>
                <w:id w:val="-895658618"/>
                <w:placeholder>
                  <w:docPart w:val="1B36CF65755746CAA65921D2310550F3"/>
                </w:placeholder>
                <w:temporary/>
                <w:showingPlcHdr/>
                <w15:appearance w15:val="hidden"/>
              </w:sdtPr>
              <w:sdtEndPr/>
              <w:sdtContent>
                <w:r w:rsidR="008A6F05" w:rsidRPr="00871014">
                  <w:rPr>
                    <w:lang w:val="pt-BR" w:bidi="pt-BR"/>
                  </w:rPr>
                  <w:t>Data</w:t>
                </w:r>
              </w:sdtContent>
            </w:sdt>
            <w:r w:rsidR="008A6F05" w:rsidRPr="00871014">
              <w:rPr>
                <w:lang w:val="pt-BR" w:bidi="pt-BR"/>
              </w:rPr>
              <w:t>:</w:t>
            </w:r>
          </w:p>
        </w:tc>
        <w:sdt>
          <w:sdtPr>
            <w:rPr>
              <w:lang w:val="pt-BR"/>
            </w:rPr>
            <w:alias w:val="Insira a data:"/>
            <w:tag w:val="Insira a data:"/>
            <w:id w:val="1174694007"/>
            <w:placeholder>
              <w:docPart w:val="7950B648902444779C418BE4BC151B43"/>
            </w:placeholder>
            <w:temporary/>
            <w:showingPlcHdr/>
            <w15:appearance w15:val="hidden"/>
          </w:sdtPr>
          <w:sdtEndPr/>
          <w:sdtContent>
            <w:tc>
              <w:tcPr>
                <w:tcW w:w="2692" w:type="dxa"/>
                <w:tcBorders>
                  <w:top w:val="nil"/>
                </w:tcBorders>
              </w:tcPr>
              <w:p w:rsidR="000C2633" w:rsidRPr="00871014" w:rsidRDefault="008A6F05" w:rsidP="00973885">
                <w:pPr>
                  <w:spacing w:after="0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Data</w:t>
                </w:r>
              </w:p>
            </w:tc>
          </w:sdtContent>
        </w:sdt>
      </w:tr>
      <w:tr w:rsidR="000C2633" w:rsidRPr="00871014" w:rsidTr="009E462E">
        <w:tc>
          <w:tcPr>
            <w:tcW w:w="2830" w:type="dxa"/>
            <w:shd w:val="clear" w:color="auto" w:fill="D9D9D9" w:themeFill="background1" w:themeFillShade="D9"/>
          </w:tcPr>
          <w:p w:rsidR="000C2633" w:rsidRPr="00871014" w:rsidRDefault="00D73E81" w:rsidP="00973885">
            <w:pPr>
              <w:spacing w:after="0"/>
              <w:rPr>
                <w:lang w:val="pt-BR"/>
              </w:rPr>
            </w:pPr>
            <w:sdt>
              <w:sdtPr>
                <w:rPr>
                  <w:lang w:val="pt-BR"/>
                </w:rPr>
                <w:alias w:val="Aprovada por:"/>
                <w:tag w:val="Aprovada por:"/>
                <w:id w:val="550121496"/>
                <w:placeholder>
                  <w:docPart w:val="CE627B06D3234396A75451D8921FF9BC"/>
                </w:placeholder>
                <w:temporary/>
                <w:showingPlcHdr/>
                <w15:appearance w15:val="hidden"/>
              </w:sdtPr>
              <w:sdtEndPr/>
              <w:sdtContent>
                <w:r w:rsidR="008A6F05" w:rsidRPr="00871014">
                  <w:rPr>
                    <w:lang w:val="pt-BR" w:bidi="pt-BR"/>
                  </w:rPr>
                  <w:t>Aprovada por</w:t>
                </w:r>
              </w:sdtContent>
            </w:sdt>
            <w:r w:rsidR="008A6F05" w:rsidRPr="00871014">
              <w:rPr>
                <w:lang w:val="pt-BR" w:bidi="pt-BR"/>
              </w:rPr>
              <w:t>:</w:t>
            </w:r>
          </w:p>
        </w:tc>
        <w:sdt>
          <w:sdtPr>
            <w:rPr>
              <w:lang w:val="pt-BR"/>
            </w:rPr>
            <w:alias w:val="Insira o nome do aprovador:"/>
            <w:tag w:val="Insira o nome do aprovador:"/>
            <w:id w:val="1694192981"/>
            <w:placeholder>
              <w:docPart w:val="E260BD88FCD74006A38116E161C1FE9B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52" w:type="dxa"/>
              </w:tcPr>
              <w:p w:rsidR="000C2633" w:rsidRPr="00871014" w:rsidRDefault="008A6F05" w:rsidP="00973885">
                <w:pPr>
                  <w:spacing w:after="0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Nome</w:t>
                </w:r>
              </w:p>
            </w:tc>
          </w:sdtContent>
        </w:sdt>
        <w:tc>
          <w:tcPr>
            <w:tcW w:w="1276" w:type="dxa"/>
            <w:shd w:val="clear" w:color="auto" w:fill="D9D9D9" w:themeFill="background1" w:themeFillShade="D9"/>
          </w:tcPr>
          <w:p w:rsidR="000C2633" w:rsidRPr="00871014" w:rsidRDefault="00D73E81" w:rsidP="00973885">
            <w:pPr>
              <w:spacing w:after="0"/>
              <w:rPr>
                <w:lang w:val="pt-BR"/>
              </w:rPr>
            </w:pPr>
            <w:sdt>
              <w:sdtPr>
                <w:rPr>
                  <w:lang w:val="pt-BR"/>
                </w:rPr>
                <w:alias w:val="Data:"/>
                <w:tag w:val="Data:"/>
                <w:id w:val="1405646853"/>
                <w:placeholder>
                  <w:docPart w:val="72756513892D4A4887E0031152E3E61A"/>
                </w:placeholder>
                <w:temporary/>
                <w:showingPlcHdr/>
                <w15:appearance w15:val="hidden"/>
              </w:sdtPr>
              <w:sdtEndPr/>
              <w:sdtContent>
                <w:r w:rsidR="008A6F05" w:rsidRPr="00871014">
                  <w:rPr>
                    <w:lang w:val="pt-BR" w:bidi="pt-BR"/>
                  </w:rPr>
                  <w:t>Data</w:t>
                </w:r>
              </w:sdtContent>
            </w:sdt>
            <w:r w:rsidR="008A6F05" w:rsidRPr="00871014">
              <w:rPr>
                <w:lang w:val="pt-BR" w:bidi="pt-BR"/>
              </w:rPr>
              <w:t>:</w:t>
            </w:r>
          </w:p>
        </w:tc>
        <w:sdt>
          <w:sdtPr>
            <w:rPr>
              <w:lang w:val="pt-BR"/>
            </w:rPr>
            <w:alias w:val="Insira a data:"/>
            <w:tag w:val="Insira a data:"/>
            <w:id w:val="-488715492"/>
            <w:placeholder>
              <w:docPart w:val="9272B56E87B94649B1EF679C90542216"/>
            </w:placeholder>
            <w:temporary/>
            <w:showingPlcHdr/>
            <w15:appearance w15:val="hidden"/>
          </w:sdtPr>
          <w:sdtEndPr/>
          <w:sdtContent>
            <w:tc>
              <w:tcPr>
                <w:tcW w:w="2692" w:type="dxa"/>
              </w:tcPr>
              <w:p w:rsidR="000C2633" w:rsidRPr="00871014" w:rsidRDefault="008A6F05" w:rsidP="00973885">
                <w:pPr>
                  <w:spacing w:after="0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Data</w:t>
                </w:r>
              </w:p>
            </w:tc>
          </w:sdtContent>
        </w:sdt>
      </w:tr>
      <w:tr w:rsidR="000C2633" w:rsidRPr="00871014" w:rsidTr="009E462E">
        <w:tc>
          <w:tcPr>
            <w:tcW w:w="2830" w:type="dxa"/>
            <w:shd w:val="clear" w:color="auto" w:fill="D9D9D9" w:themeFill="background1" w:themeFillShade="D9"/>
          </w:tcPr>
          <w:p w:rsidR="000C2633" w:rsidRPr="00871014" w:rsidRDefault="00D73E81" w:rsidP="00973885">
            <w:pPr>
              <w:spacing w:after="0"/>
              <w:rPr>
                <w:lang w:val="pt-BR"/>
              </w:rPr>
            </w:pPr>
            <w:sdt>
              <w:sdtPr>
                <w:rPr>
                  <w:lang w:val="pt-BR"/>
                </w:rPr>
                <w:alias w:val="Atualizada pela última vez por:"/>
                <w:tag w:val="Atualizada pela última vez por:"/>
                <w:id w:val="1088044937"/>
                <w:placeholder>
                  <w:docPart w:val="33F5A64707844A69BFB0DA08EAF6F7DD"/>
                </w:placeholder>
                <w:temporary/>
                <w:showingPlcHdr/>
                <w15:appearance w15:val="hidden"/>
              </w:sdtPr>
              <w:sdtEndPr/>
              <w:sdtContent>
                <w:r w:rsidR="008A6F05" w:rsidRPr="00871014">
                  <w:rPr>
                    <w:lang w:val="pt-BR" w:bidi="pt-BR"/>
                  </w:rPr>
                  <w:t>Atualizada pela última vez por</w:t>
                </w:r>
              </w:sdtContent>
            </w:sdt>
            <w:r w:rsidR="008A6F05" w:rsidRPr="00871014">
              <w:rPr>
                <w:lang w:val="pt-BR" w:bidi="pt-BR"/>
              </w:rPr>
              <w:t>:</w:t>
            </w:r>
          </w:p>
        </w:tc>
        <w:sdt>
          <w:sdtPr>
            <w:rPr>
              <w:lang w:val="pt-BR"/>
            </w:rPr>
            <w:alias w:val="Insira o nome:"/>
            <w:tag w:val="Insira o nome:"/>
            <w:id w:val="-287055422"/>
            <w:placeholder>
              <w:docPart w:val="D74E723CD9A642D7BC3339DE8841CF39"/>
            </w:placeholder>
            <w:temporary/>
            <w:showingPlcHdr/>
            <w15:appearance w15:val="hidden"/>
          </w:sdtPr>
          <w:sdtEndPr/>
          <w:sdtContent>
            <w:tc>
              <w:tcPr>
                <w:tcW w:w="2552" w:type="dxa"/>
              </w:tcPr>
              <w:p w:rsidR="000C2633" w:rsidRPr="00871014" w:rsidRDefault="008A6F05" w:rsidP="00973885">
                <w:pPr>
                  <w:spacing w:after="0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Nome</w:t>
                </w:r>
              </w:p>
            </w:tc>
          </w:sdtContent>
        </w:sdt>
        <w:tc>
          <w:tcPr>
            <w:tcW w:w="1276" w:type="dxa"/>
            <w:shd w:val="clear" w:color="auto" w:fill="D9D9D9" w:themeFill="background1" w:themeFillShade="D9"/>
          </w:tcPr>
          <w:p w:rsidR="000C2633" w:rsidRPr="00871014" w:rsidRDefault="00D73E81" w:rsidP="00973885">
            <w:pPr>
              <w:spacing w:after="0"/>
              <w:rPr>
                <w:lang w:val="pt-BR"/>
              </w:rPr>
            </w:pPr>
            <w:sdt>
              <w:sdtPr>
                <w:rPr>
                  <w:lang w:val="pt-BR"/>
                </w:rPr>
                <w:alias w:val="Data/Hora:"/>
                <w:tag w:val="Data/Hora:"/>
                <w:id w:val="-1114593219"/>
                <w:placeholder>
                  <w:docPart w:val="0BE18C7717314D5DB4D828603E049915"/>
                </w:placeholder>
                <w:temporary/>
                <w:showingPlcHdr/>
                <w15:appearance w15:val="hidden"/>
              </w:sdtPr>
              <w:sdtEndPr/>
              <w:sdtContent>
                <w:r w:rsidR="008A6F05" w:rsidRPr="00871014">
                  <w:rPr>
                    <w:lang w:val="pt-BR" w:bidi="pt-BR"/>
                  </w:rPr>
                  <w:t>Data/Hora</w:t>
                </w:r>
              </w:sdtContent>
            </w:sdt>
            <w:r w:rsidR="008A6F05" w:rsidRPr="00871014">
              <w:rPr>
                <w:lang w:val="pt-BR" w:bidi="pt-BR"/>
              </w:rPr>
              <w:t>:</w:t>
            </w:r>
          </w:p>
        </w:tc>
        <w:sdt>
          <w:sdtPr>
            <w:rPr>
              <w:lang w:val="pt-BR"/>
            </w:rPr>
            <w:alias w:val="Insira data e hora:"/>
            <w:tag w:val="Insira data e hora:"/>
            <w:id w:val="-379013863"/>
            <w:placeholder>
              <w:docPart w:val="783540B484EA4AD7919B44C2E13F8EAA"/>
            </w:placeholder>
            <w:temporary/>
            <w:showingPlcHdr/>
            <w15:appearance w15:val="hidden"/>
          </w:sdtPr>
          <w:sdtEndPr/>
          <w:sdtContent>
            <w:tc>
              <w:tcPr>
                <w:tcW w:w="2692" w:type="dxa"/>
              </w:tcPr>
              <w:p w:rsidR="000C2633" w:rsidRPr="00871014" w:rsidRDefault="008A6F05" w:rsidP="00973885">
                <w:pPr>
                  <w:spacing w:after="0"/>
                  <w:rPr>
                    <w:lang w:val="pt-BR"/>
                  </w:rPr>
                </w:pPr>
                <w:r w:rsidRPr="00871014">
                  <w:rPr>
                    <w:lang w:val="pt-BR" w:bidi="pt-BR"/>
                  </w:rPr>
                  <w:t>Data/Hora</w:t>
                </w:r>
              </w:p>
            </w:tc>
          </w:sdtContent>
        </w:sdt>
      </w:tr>
    </w:tbl>
    <w:p w:rsidR="008A6F05" w:rsidRPr="00871014" w:rsidRDefault="008A6F05" w:rsidP="00973885">
      <w:pPr>
        <w:spacing w:after="0"/>
        <w:rPr>
          <w:lang w:val="pt-BR"/>
        </w:rPr>
      </w:pPr>
    </w:p>
    <w:sectPr w:rsidR="008A6F05" w:rsidRPr="00871014" w:rsidSect="00200968">
      <w:headerReference w:type="default" r:id="rId8"/>
      <w:footerReference w:type="default" r:id="rId9"/>
      <w:headerReference w:type="first" r:id="rId10"/>
      <w:pgSz w:w="11906" w:h="16838" w:code="9"/>
      <w:pgMar w:top="1134" w:right="1276" w:bottom="1134" w:left="127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3E81" w:rsidRDefault="00D73E81">
      <w:pPr>
        <w:spacing w:before="0" w:after="0"/>
      </w:pPr>
      <w:r>
        <w:separator/>
      </w:r>
    </w:p>
  </w:endnote>
  <w:endnote w:type="continuationSeparator" w:id="0">
    <w:p w:rsidR="00D73E81" w:rsidRDefault="00D73E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2633" w:rsidRDefault="008A6F05">
    <w:pPr>
      <w:pStyle w:val="Rodap"/>
      <w:jc w:val="right"/>
    </w:pPr>
    <w:r>
      <w:rPr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lang w:val="pt-BR" w:bidi="pt-BR"/>
      </w:rPr>
      <w:fldChar w:fldCharType="separate"/>
    </w:r>
    <w:r>
      <w:rPr>
        <w:noProof/>
        <w:lang w:val="pt-BR" w:bidi="pt-BR"/>
      </w:rPr>
      <w:t>2</w:t>
    </w:r>
    <w:r>
      <w:rPr>
        <w:noProof/>
        <w:lang w:val="pt-BR"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3E81" w:rsidRDefault="00D73E81">
      <w:pPr>
        <w:spacing w:before="0" w:after="0"/>
      </w:pPr>
      <w:r>
        <w:separator/>
      </w:r>
    </w:p>
  </w:footnote>
  <w:footnote w:type="continuationSeparator" w:id="0">
    <w:p w:rsidR="00D73E81" w:rsidRDefault="00D73E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2633" w:rsidRDefault="008A6F05">
    <w:pPr>
      <w:pStyle w:val="Cabealho"/>
    </w:pPr>
    <w:r>
      <w:rPr>
        <w:noProof/>
        <w:lang w:val="pt-BR" w:bidi="pt-BR"/>
      </w:rPr>
      <w:drawing>
        <wp:inline distT="0" distB="0" distL="0" distR="0" wp14:anchorId="155321DF" wp14:editId="7939ECDD">
          <wp:extent cx="857249" cy="428625"/>
          <wp:effectExtent l="0" t="0" r="63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Insira o logotipo aqu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lang w:val="pt-BR" w:bidi="pt-BR"/>
      </w:rPr>
      <w:t xml:space="preserve"> </w:t>
    </w:r>
    <w:sdt>
      <w:sdtPr>
        <w:alias w:val="Nome da empresa:"/>
        <w:tag w:val="Nome da empresa:"/>
        <w:id w:val="-809787811"/>
        <w:placeholder>
          <w:docPart w:val="81B8923FA1CC4CD88EA1AD97893B9057"/>
        </w:placeholder>
        <w:showingPlcHdr/>
        <w:dataBinding w:prefixMappings="xmlns:ns0='http://schemas.microsoft.com/office/2006/coverPageProps' " w:xpath="/ns0:CoverPageProperties[1]/ns0:CompanyPhone[1]" w:storeItemID="{55AF091B-3C7A-41E3-B477-F2FDAA23CFDA}"/>
        <w15:appearance w15:val="hidden"/>
        <w:text/>
      </w:sdtPr>
      <w:sdtEndPr/>
      <w:sdtContent>
        <w:r w:rsidR="001E59CF" w:rsidRPr="00973885">
          <w:rPr>
            <w:lang w:val="pt-BR" w:bidi="pt-BR"/>
          </w:rPr>
          <w:t>Nome da empresa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2633" w:rsidRDefault="008A6F05" w:rsidP="00225046">
    <w:pPr>
      <w:pStyle w:val="Cabealho"/>
      <w:jc w:val="left"/>
    </w:pPr>
    <w:r>
      <w:rPr>
        <w:lang w:val="pt-BR" w:bidi="pt-B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BF03F8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6035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6C2CC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23672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FD0ED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A8897E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EB20A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983A7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988D7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7EA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1A38E7"/>
    <w:multiLevelType w:val="hybridMultilevel"/>
    <w:tmpl w:val="B8C017BA"/>
    <w:lvl w:ilvl="0" w:tplc="D230399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81E46"/>
    <w:multiLevelType w:val="hybridMultilevel"/>
    <w:tmpl w:val="4CA2656C"/>
    <w:lvl w:ilvl="0" w:tplc="38684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46"/>
    <w:rsid w:val="000C2633"/>
    <w:rsid w:val="001A40E4"/>
    <w:rsid w:val="001B2073"/>
    <w:rsid w:val="001C09BA"/>
    <w:rsid w:val="001E59CF"/>
    <w:rsid w:val="00200968"/>
    <w:rsid w:val="00225046"/>
    <w:rsid w:val="002F1DBC"/>
    <w:rsid w:val="003241AA"/>
    <w:rsid w:val="00342CDD"/>
    <w:rsid w:val="00363A6A"/>
    <w:rsid w:val="004E1A15"/>
    <w:rsid w:val="00521A90"/>
    <w:rsid w:val="005443BE"/>
    <w:rsid w:val="005E3543"/>
    <w:rsid w:val="00601045"/>
    <w:rsid w:val="00604D11"/>
    <w:rsid w:val="006228EE"/>
    <w:rsid w:val="00635407"/>
    <w:rsid w:val="0066002F"/>
    <w:rsid w:val="006A0C25"/>
    <w:rsid w:val="00761239"/>
    <w:rsid w:val="00795023"/>
    <w:rsid w:val="00802707"/>
    <w:rsid w:val="008156CB"/>
    <w:rsid w:val="008527F0"/>
    <w:rsid w:val="00871014"/>
    <w:rsid w:val="008A6F05"/>
    <w:rsid w:val="009541C6"/>
    <w:rsid w:val="00965473"/>
    <w:rsid w:val="00973885"/>
    <w:rsid w:val="00991989"/>
    <w:rsid w:val="009C7DE8"/>
    <w:rsid w:val="009E462E"/>
    <w:rsid w:val="00A63436"/>
    <w:rsid w:val="00A670F2"/>
    <w:rsid w:val="00B42047"/>
    <w:rsid w:val="00B8392C"/>
    <w:rsid w:val="00BC7D19"/>
    <w:rsid w:val="00C07439"/>
    <w:rsid w:val="00C26D0F"/>
    <w:rsid w:val="00C5493D"/>
    <w:rsid w:val="00C97885"/>
    <w:rsid w:val="00CA1C12"/>
    <w:rsid w:val="00CA2242"/>
    <w:rsid w:val="00CA7DE2"/>
    <w:rsid w:val="00CF4768"/>
    <w:rsid w:val="00D7348B"/>
    <w:rsid w:val="00D73E81"/>
    <w:rsid w:val="00DA2EA0"/>
    <w:rsid w:val="00E00E9F"/>
    <w:rsid w:val="00E553AA"/>
    <w:rsid w:val="00EA0EB4"/>
    <w:rsid w:val="00F37398"/>
    <w:rsid w:val="00F405D1"/>
    <w:rsid w:val="00F42096"/>
    <w:rsid w:val="00F5388D"/>
    <w:rsid w:val="00F73A09"/>
    <w:rsid w:val="00FC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76B371F"/>
  <w15:chartTrackingRefBased/>
  <w15:docId w15:val="{6AC3F5CF-B80E-49A5-9DF0-53C9EB216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pt-PT" w:eastAsia="ja-JP" w:bidi="ar-SA"/>
      </w:rPr>
    </w:rPrDefault>
    <w:pPrDefault>
      <w:pPr>
        <w:spacing w:before="30" w:after="3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/>
    <w:lsdException w:name="List Number" w:uiPriority="5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40E4"/>
  </w:style>
  <w:style w:type="paragraph" w:styleId="Ttulo1">
    <w:name w:val="heading 1"/>
    <w:basedOn w:val="Normal"/>
    <w:link w:val="Ttulo1Char"/>
    <w:uiPriority w:val="9"/>
    <w:qFormat/>
    <w:pPr>
      <w:keepLines/>
      <w:spacing w:before="120" w:after="120"/>
      <w:outlineLvl w:val="0"/>
    </w:pPr>
    <w:rPr>
      <w:rFonts w:asciiTheme="majorHAnsi" w:eastAsiaTheme="majorEastAsia" w:hAnsiTheme="majorHAnsi" w:cstheme="majorBidi"/>
      <w:b/>
      <w:smallCaps/>
      <w:sz w:val="22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pPr>
      <w:keepLines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40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43B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43B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basedOn w:val="Fontepargpadro"/>
    <w:uiPriority w:val="33"/>
    <w:semiHidden/>
    <w:unhideWhenUsed/>
    <w:qFormat/>
    <w:rPr>
      <w:b/>
      <w:bCs/>
      <w:i/>
      <w:iCs/>
      <w:spacing w:val="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1A40E4"/>
    <w:rPr>
      <w:b/>
      <w:bCs/>
      <w:caps w:val="0"/>
      <w:smallCaps/>
      <w:color w:val="365F91" w:themeColor="accent1" w:themeShade="BF"/>
      <w:spacing w:val="0"/>
    </w:rPr>
  </w:style>
  <w:style w:type="paragraph" w:styleId="Commarcadores">
    <w:name w:val="List Bullet"/>
    <w:basedOn w:val="Normal"/>
    <w:uiPriority w:val="10"/>
    <w:pPr>
      <w:numPr>
        <w:numId w:val="3"/>
      </w:numPr>
    </w:pPr>
  </w:style>
  <w:style w:type="paragraph" w:styleId="Numerada">
    <w:name w:val="List Number"/>
    <w:basedOn w:val="Normal"/>
    <w:uiPriority w:val="10"/>
    <w:pPr>
      <w:numPr>
        <w:numId w:val="4"/>
      </w:numPr>
    </w:p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before="0" w:after="160"/>
    </w:pPr>
    <w:rPr>
      <w:rFonts w:eastAsiaTheme="minorHAnsi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eastAsiaTheme="minorHAnsi"/>
      <w:lang w:eastAsia="en-US"/>
    </w:rPr>
  </w:style>
  <w:style w:type="paragraph" w:styleId="SemEspaamento">
    <w:name w:val="No Spacing"/>
    <w:uiPriority w:val="1"/>
    <w:semiHidden/>
    <w:unhideWhenUsed/>
    <w:qFormat/>
    <w:pPr>
      <w:spacing w:before="0" w:after="0"/>
    </w:pPr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keepNext/>
      <w:outlineLvl w:val="9"/>
    </w:pPr>
  </w:style>
  <w:style w:type="paragraph" w:styleId="Cabealho">
    <w:name w:val="header"/>
    <w:basedOn w:val="Normal"/>
    <w:link w:val="CabealhoChar"/>
    <w:uiPriority w:val="99"/>
    <w:unhideWhenUsed/>
    <w:pPr>
      <w:spacing w:before="0" w:after="240"/>
      <w:jc w:val="right"/>
    </w:pPr>
    <w:rPr>
      <w:b/>
      <w:sz w:val="28"/>
    </w:rPr>
  </w:style>
  <w:style w:type="character" w:customStyle="1" w:styleId="CabealhoChar">
    <w:name w:val="Cabeçalho Char"/>
    <w:basedOn w:val="Fontepargpadro"/>
    <w:link w:val="Cabealho"/>
    <w:uiPriority w:val="99"/>
    <w:rPr>
      <w:b/>
      <w:sz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eastAsia="Calibri" w:hAnsi="Segoe UI" w:cs="Segoe UI"/>
      <w:sz w:val="18"/>
      <w:szCs w:val="18"/>
      <w:lang w:eastAsia="en-US"/>
    </w:rPr>
  </w:style>
  <w:style w:type="table" w:styleId="TabelaSimples4">
    <w:name w:val="Plain Table 4"/>
    <w:basedOn w:val="Tabelanormal"/>
    <w:uiPriority w:val="44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3">
    <w:name w:val="Plain Table 3"/>
    <w:basedOn w:val="Tabelanormal"/>
    <w:uiPriority w:val="43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761239"/>
    <w:rPr>
      <w:rFonts w:asciiTheme="majorHAnsi" w:eastAsiaTheme="majorEastAsia" w:hAnsiTheme="majorHAnsi" w:cstheme="majorBidi"/>
      <w:b/>
      <w:smallCaps/>
      <w:sz w:val="22"/>
      <w:szCs w:val="32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szCs w:val="26"/>
    </w:rPr>
  </w:style>
  <w:style w:type="table" w:styleId="TabelaSimples1">
    <w:name w:val="Plain Table 1"/>
    <w:basedOn w:val="Tabelanormal"/>
    <w:uiPriority w:val="41"/>
    <w:rsid w:val="008A6F0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73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97388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5Char">
    <w:name w:val="Título 5 Char"/>
    <w:basedOn w:val="Fontepargpadro"/>
    <w:link w:val="Ttulo5"/>
    <w:uiPriority w:val="9"/>
    <w:semiHidden/>
    <w:rsid w:val="001A40E4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nfaseIntensa">
    <w:name w:val="Intense Emphasis"/>
    <w:basedOn w:val="Fontepargpadro"/>
    <w:uiPriority w:val="21"/>
    <w:semiHidden/>
    <w:unhideWhenUsed/>
    <w:qFormat/>
    <w:rsid w:val="001A40E4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1A40E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1A40E4"/>
    <w:rPr>
      <w:i/>
      <w:iCs/>
      <w:color w:val="365F91" w:themeColor="accent1" w:themeShade="BF"/>
    </w:rPr>
  </w:style>
  <w:style w:type="paragraph" w:styleId="Textoembloco">
    <w:name w:val="Block Text"/>
    <w:basedOn w:val="Normal"/>
    <w:uiPriority w:val="99"/>
    <w:semiHidden/>
    <w:unhideWhenUsed/>
    <w:rsid w:val="001A40E4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Menonoresolvida">
    <w:name w:val="Menção não resolvida"/>
    <w:basedOn w:val="Fontepargpadro"/>
    <w:uiPriority w:val="99"/>
    <w:semiHidden/>
    <w:unhideWhenUsed/>
    <w:rsid w:val="001A40E4"/>
    <w:rPr>
      <w:color w:val="595959" w:themeColor="text1" w:themeTint="A6"/>
      <w:shd w:val="clear" w:color="auto" w:fill="E6E6E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443BE"/>
    <w:pPr>
      <w:spacing w:before="0" w:after="200"/>
    </w:pPr>
    <w:rPr>
      <w:i/>
      <w:iCs/>
      <w:color w:val="1F497D" w:themeColor="text2"/>
      <w:sz w:val="18"/>
      <w:szCs w:val="18"/>
    </w:rPr>
  </w:style>
  <w:style w:type="character" w:styleId="nfase">
    <w:name w:val="Emphasis"/>
    <w:basedOn w:val="Fontepargpadro"/>
    <w:uiPriority w:val="20"/>
    <w:semiHidden/>
    <w:unhideWhenUsed/>
    <w:qFormat/>
    <w:rsid w:val="005443BE"/>
    <w:rPr>
      <w:i/>
      <w:i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43B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43B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PargrafodaLista">
    <w:name w:val="List Paragraph"/>
    <w:basedOn w:val="Normal"/>
    <w:uiPriority w:val="34"/>
    <w:semiHidden/>
    <w:unhideWhenUsed/>
    <w:qFormat/>
    <w:rsid w:val="005443B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5443B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5443BE"/>
    <w:rPr>
      <w:i/>
      <w:iCs/>
      <w:color w:val="404040" w:themeColor="text1" w:themeTint="BF"/>
    </w:rPr>
  </w:style>
  <w:style w:type="character" w:styleId="Forte">
    <w:name w:val="Strong"/>
    <w:basedOn w:val="Fontepargpadro"/>
    <w:uiPriority w:val="22"/>
    <w:semiHidden/>
    <w:unhideWhenUsed/>
    <w:qFormat/>
    <w:rsid w:val="005443BE"/>
    <w:rPr>
      <w:b/>
      <w:bCs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5443BE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5443BE"/>
    <w:rPr>
      <w:color w:val="5A5A5A" w:themeColor="text1" w:themeTint="A5"/>
      <w:spacing w:val="15"/>
      <w:sz w:val="22"/>
      <w:szCs w:val="22"/>
    </w:rPr>
  </w:style>
  <w:style w:type="character" w:styleId="nfaseSutil">
    <w:name w:val="Subtle Emphasis"/>
    <w:basedOn w:val="Fontepargpadro"/>
    <w:uiPriority w:val="19"/>
    <w:semiHidden/>
    <w:unhideWhenUsed/>
    <w:qFormat/>
    <w:rsid w:val="005443BE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5443BE"/>
    <w:rPr>
      <w:smallCaps/>
      <w:color w:val="5A5A5A" w:themeColor="text1" w:themeTint="A5"/>
    </w:rPr>
  </w:style>
  <w:style w:type="paragraph" w:styleId="Ttulo">
    <w:name w:val="Title"/>
    <w:basedOn w:val="Normal"/>
    <w:next w:val="Normal"/>
    <w:link w:val="TtuloChar"/>
    <w:uiPriority w:val="10"/>
    <w:semiHidden/>
    <w:unhideWhenUsed/>
    <w:qFormat/>
    <w:rsid w:val="005443BE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54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Aluno\AppData\Roaming\Microsoft\Modelos\Formul&#225;rio%20de%20descri&#231;&#227;o%20do%20trabalh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6BA02C4C6414440973917C590D43E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B9D50B-826D-4848-BC0C-EDBB0C539459}"/>
      </w:docPartPr>
      <w:docPartBody>
        <w:p w:rsidR="00000000" w:rsidRDefault="00D075E6">
          <w:pPr>
            <w:pStyle w:val="46BA02C4C6414440973917C590D43EC0"/>
          </w:pPr>
          <w:r w:rsidRPr="00973885">
            <w:rPr>
              <w:lang w:bidi="pt-BR"/>
            </w:rPr>
            <w:t xml:space="preserve">Função e </w:t>
          </w:r>
          <w:r w:rsidRPr="00973885">
            <w:rPr>
              <w:lang w:bidi="pt-BR"/>
            </w:rPr>
            <w:t>responsabilidades</w:t>
          </w:r>
        </w:p>
      </w:docPartBody>
    </w:docPart>
    <w:docPart>
      <w:docPartPr>
        <w:name w:val="16B452EF4F0C4A4BB3915A4F6B4BBD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29026E-BCD2-4687-B635-D7902775BFEA}"/>
      </w:docPartPr>
      <w:docPartBody>
        <w:p w:rsidR="00000000" w:rsidRDefault="00D075E6">
          <w:pPr>
            <w:pStyle w:val="16B452EF4F0C4A4BB3915A4F6B4BBD19"/>
          </w:pPr>
          <w:r w:rsidRPr="00973885">
            <w:rPr>
              <w:lang w:bidi="pt-BR"/>
            </w:rPr>
            <w:t>Para começar imediatamente, toque em qualquer texto de espaço reservado (como este) e comece a digitar para substituí-lo por seu texto.</w:t>
          </w:r>
        </w:p>
      </w:docPartBody>
    </w:docPart>
    <w:docPart>
      <w:docPartPr>
        <w:name w:val="361E8108D06E42418FA6E2638EC43B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43C6AF-290F-4C19-94C1-4490EFD4FD77}"/>
      </w:docPartPr>
      <w:docPartBody>
        <w:p w:rsidR="00000000" w:rsidRDefault="00D075E6">
          <w:pPr>
            <w:pStyle w:val="361E8108D06E42418FA6E2638EC43B44"/>
          </w:pPr>
          <w:r w:rsidRPr="00973885">
            <w:rPr>
              <w:lang w:bidi="pt-BR"/>
            </w:rPr>
            <w:t>Lista com marcadores 1</w:t>
          </w:r>
        </w:p>
      </w:docPartBody>
    </w:docPart>
    <w:docPart>
      <w:docPartPr>
        <w:name w:val="E6F28563BB2C4F3F8DCB24BBBF7F26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0508C6-EA61-4293-A84E-694766FB5D52}"/>
      </w:docPartPr>
      <w:docPartBody>
        <w:p w:rsidR="00000000" w:rsidRDefault="00D075E6">
          <w:pPr>
            <w:pStyle w:val="E6F28563BB2C4F3F8DCB24BBBF7F26F0"/>
          </w:pPr>
          <w:r w:rsidRPr="00973885">
            <w:rPr>
              <w:lang w:bidi="pt-BR"/>
            </w:rPr>
            <w:t>Lista com marcadores 2</w:t>
          </w:r>
        </w:p>
      </w:docPartBody>
    </w:docPart>
    <w:docPart>
      <w:docPartPr>
        <w:name w:val="BA6AFB92CD544266B7C2E925064756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BF2CA1-480F-460D-A813-1285B50BB518}"/>
      </w:docPartPr>
      <w:docPartBody>
        <w:p w:rsidR="00000000" w:rsidRDefault="00D075E6">
          <w:pPr>
            <w:pStyle w:val="BA6AFB92CD544266B7C2E925064756FF"/>
          </w:pPr>
          <w:r w:rsidRPr="00973885">
            <w:rPr>
              <w:lang w:bidi="pt-BR"/>
            </w:rPr>
            <w:t xml:space="preserve">Parte do texto de exemplo neste documento indica o nome </w:t>
          </w:r>
          <w:r w:rsidRPr="00973885">
            <w:rPr>
              <w:lang w:bidi="pt-BR"/>
            </w:rPr>
            <w:t>do estilo aplicado, para que você possa aplicar com facilidade a mesma formatação novamente. Por exemplo, os parágrafos numerados abaixo usam o estilo de número de lista.</w:t>
          </w:r>
        </w:p>
      </w:docPartBody>
    </w:docPart>
    <w:docPart>
      <w:docPartPr>
        <w:name w:val="F2EEC63AE0B341FA97BE24C169B540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204DF2-038E-43F6-B3B0-51D76F4B7D9F}"/>
      </w:docPartPr>
      <w:docPartBody>
        <w:p w:rsidR="00000000" w:rsidRDefault="00D075E6">
          <w:pPr>
            <w:pStyle w:val="F2EEC63AE0B341FA97BE24C169B540AA"/>
          </w:pPr>
          <w:r w:rsidRPr="00973885">
            <w:rPr>
              <w:lang w:bidi="pt-BR"/>
            </w:rPr>
            <w:t>Número de lista 1</w:t>
          </w:r>
        </w:p>
      </w:docPartBody>
    </w:docPart>
    <w:docPart>
      <w:docPartPr>
        <w:name w:val="249C2750A97446BBB331BEC31A8749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DD82DF-5630-4BC7-82DA-46B1BEEC22DC}"/>
      </w:docPartPr>
      <w:docPartBody>
        <w:p w:rsidR="00000000" w:rsidRDefault="00D075E6">
          <w:pPr>
            <w:pStyle w:val="249C2750A97446BBB331BEC31A874934"/>
          </w:pPr>
          <w:r w:rsidRPr="00973885">
            <w:rPr>
              <w:lang w:bidi="pt-BR"/>
            </w:rPr>
            <w:t>Número de lista 2</w:t>
          </w:r>
        </w:p>
      </w:docPartBody>
    </w:docPart>
    <w:docPart>
      <w:docPartPr>
        <w:name w:val="6651ED2D68A64A2CB3CF0C348FCA3C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024D12-55FD-446D-BC5D-85BA2129AFA9}"/>
      </w:docPartPr>
      <w:docPartBody>
        <w:p w:rsidR="00000000" w:rsidRDefault="00D075E6">
          <w:pPr>
            <w:pStyle w:val="6651ED2D68A64A2CB3CF0C348FCA3CF9"/>
          </w:pPr>
          <w:r w:rsidRPr="00973885">
            <w:rPr>
              <w:lang w:bidi="pt-BR"/>
            </w:rPr>
            <w:t>Requisitos de qualificação e escolaridade</w:t>
          </w:r>
        </w:p>
      </w:docPartBody>
    </w:docPart>
    <w:docPart>
      <w:docPartPr>
        <w:name w:val="B2AA4C4FC3C94068ACAEDC89931B11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3974FC-053A-4382-9DC7-7982D1302B1C}"/>
      </w:docPartPr>
      <w:docPartBody>
        <w:p w:rsidR="00000000" w:rsidRDefault="00D075E6">
          <w:pPr>
            <w:pStyle w:val="B2AA4C4FC3C94068ACAEDC89931B1110"/>
          </w:pPr>
          <w:r w:rsidRPr="00973885">
            <w:rPr>
              <w:lang w:bidi="pt-BR"/>
            </w:rPr>
            <w:t>Requisi</w:t>
          </w:r>
          <w:r w:rsidRPr="00973885">
            <w:rPr>
              <w:lang w:bidi="pt-BR"/>
            </w:rPr>
            <w:t>tos de qualificação e escolaridade</w:t>
          </w:r>
        </w:p>
      </w:docPartBody>
    </w:docPart>
    <w:docPart>
      <w:docPartPr>
        <w:name w:val="BEC90BC8D37640C49648C0D9976F3C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171C4C-42F2-4B3A-8FC4-44CAF3988021}"/>
      </w:docPartPr>
      <w:docPartBody>
        <w:p w:rsidR="00000000" w:rsidRDefault="00D075E6">
          <w:pPr>
            <w:pStyle w:val="BEC90BC8D37640C49648C0D9976F3CD1"/>
          </w:pPr>
          <w:r w:rsidRPr="00973885">
            <w:rPr>
              <w:lang w:bidi="pt-BR"/>
            </w:rPr>
            <w:t>Habilidades preferenciais</w:t>
          </w:r>
        </w:p>
      </w:docPartBody>
    </w:docPart>
    <w:docPart>
      <w:docPartPr>
        <w:name w:val="E0B1C8AD8CAE4EF484D057ECB55E39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4760D3-DB17-4F06-BE79-0E74E0FDB166}"/>
      </w:docPartPr>
      <w:docPartBody>
        <w:p w:rsidR="00000000" w:rsidRDefault="00D075E6">
          <w:pPr>
            <w:pStyle w:val="E0B1C8AD8CAE4EF484D057ECB55E39AC"/>
          </w:pPr>
          <w:r w:rsidRPr="00973885">
            <w:rPr>
              <w:lang w:bidi="pt-BR"/>
            </w:rPr>
            <w:t>Habilidades preferenciais</w:t>
          </w:r>
        </w:p>
      </w:docPartBody>
    </w:docPart>
    <w:docPart>
      <w:docPartPr>
        <w:name w:val="8F23C7DCA95445D1A723674AB96328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454E75-9619-48E5-B646-08999785EA6A}"/>
      </w:docPartPr>
      <w:docPartBody>
        <w:p w:rsidR="00000000" w:rsidRDefault="00D075E6">
          <w:pPr>
            <w:pStyle w:val="8F23C7DCA95445D1A723674AB9632857"/>
          </w:pPr>
          <w:r w:rsidRPr="00973885">
            <w:rPr>
              <w:lang w:bidi="pt-BR"/>
            </w:rPr>
            <w:t>Anotações adicionais</w:t>
          </w:r>
        </w:p>
      </w:docPartBody>
    </w:docPart>
    <w:docPart>
      <w:docPartPr>
        <w:name w:val="D988A2C33F514A7CA5FDE8ED71354D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E6C5C8-9DC7-4EBE-9143-A9CD42B895CF}"/>
      </w:docPartPr>
      <w:docPartBody>
        <w:p w:rsidR="00000000" w:rsidRDefault="00D075E6">
          <w:pPr>
            <w:pStyle w:val="D988A2C33F514A7CA5FDE8ED71354D43"/>
          </w:pPr>
          <w:r w:rsidRPr="00973885">
            <w:rPr>
              <w:lang w:bidi="pt-BR"/>
            </w:rPr>
            <w:t>Anotações adicionais</w:t>
          </w:r>
        </w:p>
      </w:docPartBody>
    </w:docPart>
    <w:docPart>
      <w:docPartPr>
        <w:name w:val="03ED63D25E2048BFBCD7A46D07DD7F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31928B-83AC-4068-BC02-2DBD13A67F72}"/>
      </w:docPartPr>
      <w:docPartBody>
        <w:p w:rsidR="00000000" w:rsidRDefault="00D075E6">
          <w:pPr>
            <w:pStyle w:val="03ED63D25E2048BFBCD7A46D07DD7F75"/>
          </w:pPr>
          <w:r w:rsidRPr="00973885">
            <w:rPr>
              <w:lang w:bidi="pt-BR"/>
            </w:rPr>
            <w:t>Revisada por</w:t>
          </w:r>
        </w:p>
      </w:docPartBody>
    </w:docPart>
    <w:docPart>
      <w:docPartPr>
        <w:name w:val="2B2BC8D3E922463CA7EB22F88C7508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39AD2C-8FF7-4C3A-B67A-A0F3185D1195}"/>
      </w:docPartPr>
      <w:docPartBody>
        <w:p w:rsidR="00000000" w:rsidRDefault="00D075E6">
          <w:pPr>
            <w:pStyle w:val="2B2BC8D3E922463CA7EB22F88C750887"/>
          </w:pPr>
          <w:r w:rsidRPr="00973885">
            <w:rPr>
              <w:lang w:bidi="pt-BR"/>
            </w:rPr>
            <w:t>Nome</w:t>
          </w:r>
        </w:p>
      </w:docPartBody>
    </w:docPart>
    <w:docPart>
      <w:docPartPr>
        <w:name w:val="1B36CF65755746CAA65921D2310550F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212183-21E1-4487-A358-D36EF2431E3F}"/>
      </w:docPartPr>
      <w:docPartBody>
        <w:p w:rsidR="00000000" w:rsidRDefault="00D075E6">
          <w:pPr>
            <w:pStyle w:val="1B36CF65755746CAA65921D2310550F3"/>
          </w:pPr>
          <w:r w:rsidRPr="00973885">
            <w:rPr>
              <w:lang w:bidi="pt-BR"/>
            </w:rPr>
            <w:t>Data</w:t>
          </w:r>
        </w:p>
      </w:docPartBody>
    </w:docPart>
    <w:docPart>
      <w:docPartPr>
        <w:name w:val="7950B648902444779C418BE4BC151B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64FA82-7557-47B8-9FCC-02E3CFCA3922}"/>
      </w:docPartPr>
      <w:docPartBody>
        <w:p w:rsidR="00000000" w:rsidRDefault="00D075E6">
          <w:pPr>
            <w:pStyle w:val="7950B648902444779C418BE4BC151B43"/>
          </w:pPr>
          <w:r w:rsidRPr="00973885">
            <w:rPr>
              <w:lang w:bidi="pt-BR"/>
            </w:rPr>
            <w:t>Data</w:t>
          </w:r>
        </w:p>
      </w:docPartBody>
    </w:docPart>
    <w:docPart>
      <w:docPartPr>
        <w:name w:val="CE627B06D3234396A75451D8921FF9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A6ABA0-0006-4171-946B-91874D29550D}"/>
      </w:docPartPr>
      <w:docPartBody>
        <w:p w:rsidR="00000000" w:rsidRDefault="00D075E6">
          <w:pPr>
            <w:pStyle w:val="CE627B06D3234396A75451D8921FF9BC"/>
          </w:pPr>
          <w:r w:rsidRPr="00973885">
            <w:rPr>
              <w:lang w:bidi="pt-BR"/>
            </w:rPr>
            <w:t>Aprovada por</w:t>
          </w:r>
        </w:p>
      </w:docPartBody>
    </w:docPart>
    <w:docPart>
      <w:docPartPr>
        <w:name w:val="E260BD88FCD74006A38116E161C1FE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05A813-1E5F-4C6C-A596-4DB6AA223180}"/>
      </w:docPartPr>
      <w:docPartBody>
        <w:p w:rsidR="00000000" w:rsidRDefault="00D075E6">
          <w:pPr>
            <w:pStyle w:val="E260BD88FCD74006A38116E161C1FE9B"/>
          </w:pPr>
          <w:r w:rsidRPr="00973885">
            <w:rPr>
              <w:lang w:bidi="pt-BR"/>
            </w:rPr>
            <w:t>Nome</w:t>
          </w:r>
        </w:p>
      </w:docPartBody>
    </w:docPart>
    <w:docPart>
      <w:docPartPr>
        <w:name w:val="72756513892D4A4887E0031152E3E6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1A06E7-48F5-4795-9EE1-DD91DCD35592}"/>
      </w:docPartPr>
      <w:docPartBody>
        <w:p w:rsidR="00000000" w:rsidRDefault="00D075E6">
          <w:pPr>
            <w:pStyle w:val="72756513892D4A4887E0031152E3E61A"/>
          </w:pPr>
          <w:r w:rsidRPr="00973885">
            <w:rPr>
              <w:lang w:bidi="pt-BR"/>
            </w:rPr>
            <w:t>Data</w:t>
          </w:r>
        </w:p>
      </w:docPartBody>
    </w:docPart>
    <w:docPart>
      <w:docPartPr>
        <w:name w:val="9272B56E87B94649B1EF679C905422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D31F12-B8F8-4832-8E69-9818DE1621AA}"/>
      </w:docPartPr>
      <w:docPartBody>
        <w:p w:rsidR="00000000" w:rsidRDefault="00D075E6">
          <w:pPr>
            <w:pStyle w:val="9272B56E87B94649B1EF679C90542216"/>
          </w:pPr>
          <w:r w:rsidRPr="00973885">
            <w:rPr>
              <w:lang w:bidi="pt-BR"/>
            </w:rPr>
            <w:t>Data</w:t>
          </w:r>
        </w:p>
      </w:docPartBody>
    </w:docPart>
    <w:docPart>
      <w:docPartPr>
        <w:name w:val="33F5A64707844A69BFB0DA08EAF6F7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1C4A9B-9469-4322-863D-074A7B52662E}"/>
      </w:docPartPr>
      <w:docPartBody>
        <w:p w:rsidR="00000000" w:rsidRDefault="00D075E6">
          <w:pPr>
            <w:pStyle w:val="33F5A64707844A69BFB0DA08EAF6F7DD"/>
          </w:pPr>
          <w:r w:rsidRPr="00973885">
            <w:rPr>
              <w:lang w:bidi="pt-BR"/>
            </w:rPr>
            <w:t>Atualizada pela última vez por</w:t>
          </w:r>
        </w:p>
      </w:docPartBody>
    </w:docPart>
    <w:docPart>
      <w:docPartPr>
        <w:name w:val="D74E723CD9A642D7BC3339DE8841CF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38615C-2D0E-40FA-B71C-9EA2B24DF4BD}"/>
      </w:docPartPr>
      <w:docPartBody>
        <w:p w:rsidR="00000000" w:rsidRDefault="00D075E6">
          <w:pPr>
            <w:pStyle w:val="D74E723CD9A642D7BC3339DE8841CF39"/>
          </w:pPr>
          <w:r w:rsidRPr="00973885">
            <w:rPr>
              <w:lang w:bidi="pt-BR"/>
            </w:rPr>
            <w:t>Nome</w:t>
          </w:r>
        </w:p>
      </w:docPartBody>
    </w:docPart>
    <w:docPart>
      <w:docPartPr>
        <w:name w:val="0BE18C7717314D5DB4D828603E0499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9F212E-691D-4002-AC89-488505D5448C}"/>
      </w:docPartPr>
      <w:docPartBody>
        <w:p w:rsidR="00000000" w:rsidRDefault="00D075E6">
          <w:pPr>
            <w:pStyle w:val="0BE18C7717314D5DB4D828603E049915"/>
          </w:pPr>
          <w:r w:rsidRPr="00973885">
            <w:rPr>
              <w:lang w:bidi="pt-BR"/>
            </w:rPr>
            <w:t>Data/Hora</w:t>
          </w:r>
        </w:p>
      </w:docPartBody>
    </w:docPart>
    <w:docPart>
      <w:docPartPr>
        <w:name w:val="783540B484EA4AD7919B44C2E13F8E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FD919B-1972-427E-8891-AA8306DFD6A2}"/>
      </w:docPartPr>
      <w:docPartBody>
        <w:p w:rsidR="00000000" w:rsidRDefault="00D075E6">
          <w:pPr>
            <w:pStyle w:val="783540B484EA4AD7919B44C2E13F8EAA"/>
          </w:pPr>
          <w:r w:rsidRPr="00973885">
            <w:rPr>
              <w:lang w:bidi="pt-BR"/>
            </w:rPr>
            <w:t>Data/Hora</w:t>
          </w:r>
        </w:p>
      </w:docPartBody>
    </w:docPart>
    <w:docPart>
      <w:docPartPr>
        <w:name w:val="81B8923FA1CC4CD88EA1AD97893B90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F9702A-9AF0-4A02-8B28-FED0A507A67E}"/>
      </w:docPartPr>
      <w:docPartBody>
        <w:p w:rsidR="00000000" w:rsidRDefault="00D02E8B" w:rsidP="00D02E8B">
          <w:pPr>
            <w:pStyle w:val="81B8923FA1CC4CD88EA1AD97893B9057"/>
          </w:pPr>
          <w:r w:rsidRPr="00973885">
            <w:rPr>
              <w:lang w:bidi="pt-BR"/>
            </w:rPr>
            <w:t>Cargo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8B"/>
    <w:rsid w:val="00D02E8B"/>
    <w:rsid w:val="00D0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D4383908D4B444B89F01A711E6F6CCC">
    <w:name w:val="FD4383908D4B444B89F01A711E6F6CCC"/>
  </w:style>
  <w:style w:type="paragraph" w:customStyle="1" w:styleId="682D79F9A8B04C88B00A5AC65E83A11B">
    <w:name w:val="682D79F9A8B04C88B00A5AC65E83A11B"/>
  </w:style>
  <w:style w:type="paragraph" w:customStyle="1" w:styleId="9766D34C0754412BADF49AC894F8FF84">
    <w:name w:val="9766D34C0754412BADF49AC894F8FF84"/>
  </w:style>
  <w:style w:type="paragraph" w:customStyle="1" w:styleId="E3C522C28B74408C9AA5A57532881966">
    <w:name w:val="E3C522C28B74408C9AA5A57532881966"/>
  </w:style>
  <w:style w:type="paragraph" w:customStyle="1" w:styleId="8DEAF9D76BEC45BEBDE92FAF43D797A5">
    <w:name w:val="8DEAF9D76BEC45BEBDE92FAF43D797A5"/>
  </w:style>
  <w:style w:type="paragraph" w:customStyle="1" w:styleId="F69F731970BA437FB380A5A4ECB79006">
    <w:name w:val="F69F731970BA437FB380A5A4ECB79006"/>
  </w:style>
  <w:style w:type="paragraph" w:customStyle="1" w:styleId="08927449B3A043EC84ED6AAFCD6F6CB8">
    <w:name w:val="08927449B3A043EC84ED6AAFCD6F6CB8"/>
  </w:style>
  <w:style w:type="paragraph" w:customStyle="1" w:styleId="51ED9C717C6A40E2AC64FB37B8371537">
    <w:name w:val="51ED9C717C6A40E2AC64FB37B8371537"/>
  </w:style>
  <w:style w:type="paragraph" w:customStyle="1" w:styleId="5BFA8F01324F4A96BCB8C0FF13D55905">
    <w:name w:val="5BFA8F01324F4A96BCB8C0FF13D55905"/>
  </w:style>
  <w:style w:type="paragraph" w:customStyle="1" w:styleId="BC0D11D2D8AE4EB1B7801E80459898E0">
    <w:name w:val="BC0D11D2D8AE4EB1B7801E80459898E0"/>
  </w:style>
  <w:style w:type="paragraph" w:customStyle="1" w:styleId="DAB96F7BB4A642FBB9E0038E58994768">
    <w:name w:val="DAB96F7BB4A642FBB9E0038E58994768"/>
  </w:style>
  <w:style w:type="paragraph" w:customStyle="1" w:styleId="CB1C5021265E4F4ABEE649B6716DDB56">
    <w:name w:val="CB1C5021265E4F4ABEE649B6716DDB56"/>
  </w:style>
  <w:style w:type="paragraph" w:customStyle="1" w:styleId="3D9026BB4B2D4510A6E8F107CFADE856">
    <w:name w:val="3D9026BB4B2D4510A6E8F107CFADE856"/>
  </w:style>
  <w:style w:type="paragraph" w:customStyle="1" w:styleId="A83BEB6A5B444D03A58389D0F0221494">
    <w:name w:val="A83BEB6A5B444D03A58389D0F0221494"/>
  </w:style>
  <w:style w:type="paragraph" w:customStyle="1" w:styleId="BD12DFBD5DC2497ABE220F3B2597735E">
    <w:name w:val="BD12DFBD5DC2497ABE220F3B2597735E"/>
  </w:style>
  <w:style w:type="paragraph" w:customStyle="1" w:styleId="654A12394186492086248BF8811AA0F5">
    <w:name w:val="654A12394186492086248BF8811AA0F5"/>
  </w:style>
  <w:style w:type="paragraph" w:customStyle="1" w:styleId="61342AE9C9364FCB9AA8F43901E77163">
    <w:name w:val="61342AE9C9364FCB9AA8F43901E77163"/>
  </w:style>
  <w:style w:type="paragraph" w:customStyle="1" w:styleId="F4D4BB1FA6FC4E61A66A33CCDAF764AC">
    <w:name w:val="F4D4BB1FA6FC4E61A66A33CCDAF764AC"/>
  </w:style>
  <w:style w:type="paragraph" w:customStyle="1" w:styleId="54610FA1FBC144AC817B0E317CBF111A">
    <w:name w:val="54610FA1FBC144AC817B0E317CBF111A"/>
  </w:style>
  <w:style w:type="paragraph" w:customStyle="1" w:styleId="0B16C2D2F8424C03B9CD46CFCEC0B7FB">
    <w:name w:val="0B16C2D2F8424C03B9CD46CFCEC0B7FB"/>
  </w:style>
  <w:style w:type="paragraph" w:customStyle="1" w:styleId="1EC9642DB03A4E7F93099F09BA66F131">
    <w:name w:val="1EC9642DB03A4E7F93099F09BA66F131"/>
  </w:style>
  <w:style w:type="paragraph" w:customStyle="1" w:styleId="770FFA95946A4E58914B4E05C5B42B17">
    <w:name w:val="770FFA95946A4E58914B4E05C5B42B17"/>
  </w:style>
  <w:style w:type="paragraph" w:customStyle="1" w:styleId="DE28579561084A1AA9A39BF192525821">
    <w:name w:val="DE28579561084A1AA9A39BF192525821"/>
  </w:style>
  <w:style w:type="paragraph" w:customStyle="1" w:styleId="7E02FC9B0885462B9D57676E6DA80751">
    <w:name w:val="7E02FC9B0885462B9D57676E6DA80751"/>
  </w:style>
  <w:style w:type="paragraph" w:customStyle="1" w:styleId="B79EA267043248649F3A172770B7F7B8">
    <w:name w:val="B79EA267043248649F3A172770B7F7B8"/>
  </w:style>
  <w:style w:type="paragraph" w:customStyle="1" w:styleId="0D17B2BD4E1B4E50AEB837F0457F1EB5">
    <w:name w:val="0D17B2BD4E1B4E50AEB837F0457F1EB5"/>
  </w:style>
  <w:style w:type="paragraph" w:customStyle="1" w:styleId="B982DD5BB9A54B7999D812BE5F0AAED1">
    <w:name w:val="B982DD5BB9A54B7999D812BE5F0AAED1"/>
  </w:style>
  <w:style w:type="paragraph" w:customStyle="1" w:styleId="8CDF17D732CE4222AEF3C997BFDE57E1">
    <w:name w:val="8CDF17D732CE4222AEF3C997BFDE57E1"/>
  </w:style>
  <w:style w:type="paragraph" w:customStyle="1" w:styleId="5F16BDADE62D4EA2941FFE489D3EEC3D">
    <w:name w:val="5F16BDADE62D4EA2941FFE489D3EEC3D"/>
  </w:style>
  <w:style w:type="paragraph" w:customStyle="1" w:styleId="863357D17E9F46C5AF7EBD00806E579C">
    <w:name w:val="863357D17E9F46C5AF7EBD00806E579C"/>
  </w:style>
  <w:style w:type="paragraph" w:customStyle="1" w:styleId="6B584139326748CA9B6A26D3720F2157">
    <w:name w:val="6B584139326748CA9B6A26D3720F2157"/>
  </w:style>
  <w:style w:type="paragraph" w:customStyle="1" w:styleId="028F0D0FEEDD4C86977A5606E5C05B47">
    <w:name w:val="028F0D0FEEDD4C86977A5606E5C05B47"/>
  </w:style>
  <w:style w:type="paragraph" w:customStyle="1" w:styleId="343D192DD3C84B66842B54843BD6EB69">
    <w:name w:val="343D192DD3C84B66842B54843BD6EB69"/>
  </w:style>
  <w:style w:type="paragraph" w:customStyle="1" w:styleId="EAB94B86C1234BAEA3BFF6BF3D9E5D44">
    <w:name w:val="EAB94B86C1234BAEA3BFF6BF3D9E5D44"/>
  </w:style>
  <w:style w:type="paragraph" w:customStyle="1" w:styleId="13A943C5A36D44ECB44F6EFB387D6DB0">
    <w:name w:val="13A943C5A36D44ECB44F6EFB387D6DB0"/>
  </w:style>
  <w:style w:type="paragraph" w:customStyle="1" w:styleId="E5839363C3B149D69F796DCEBF5FCEBF">
    <w:name w:val="E5839363C3B149D69F796DCEBF5FCEBF"/>
  </w:style>
  <w:style w:type="paragraph" w:customStyle="1" w:styleId="8AB60F7634D64B279A4520B162A38EE0">
    <w:name w:val="8AB60F7634D64B279A4520B162A38EE0"/>
  </w:style>
  <w:style w:type="paragraph" w:customStyle="1" w:styleId="ED9472B051644266B07C0D52C74D1E82">
    <w:name w:val="ED9472B051644266B07C0D52C74D1E82"/>
  </w:style>
  <w:style w:type="paragraph" w:customStyle="1" w:styleId="888DB7BB45D64893BE0E4DCD373A2AA0">
    <w:name w:val="888DB7BB45D64893BE0E4DCD373A2AA0"/>
  </w:style>
  <w:style w:type="paragraph" w:customStyle="1" w:styleId="6E9CA77B55CB4807BC54AB3462C22CB4">
    <w:name w:val="6E9CA77B55CB4807BC54AB3462C22CB4"/>
  </w:style>
  <w:style w:type="paragraph" w:customStyle="1" w:styleId="AED7CCBA98A64E6DA1DFE9C4D4529B2B">
    <w:name w:val="AED7CCBA98A64E6DA1DFE9C4D4529B2B"/>
  </w:style>
  <w:style w:type="paragraph" w:customStyle="1" w:styleId="46BA02C4C6414440973917C590D43EC0">
    <w:name w:val="46BA02C4C6414440973917C590D43EC0"/>
  </w:style>
  <w:style w:type="paragraph" w:customStyle="1" w:styleId="16B452EF4F0C4A4BB3915A4F6B4BBD19">
    <w:name w:val="16B452EF4F0C4A4BB3915A4F6B4BBD19"/>
  </w:style>
  <w:style w:type="paragraph" w:customStyle="1" w:styleId="361E8108D06E42418FA6E2638EC43B44">
    <w:name w:val="361E8108D06E42418FA6E2638EC43B44"/>
  </w:style>
  <w:style w:type="paragraph" w:customStyle="1" w:styleId="E6F28563BB2C4F3F8DCB24BBBF7F26F0">
    <w:name w:val="E6F28563BB2C4F3F8DCB24BBBF7F26F0"/>
  </w:style>
  <w:style w:type="paragraph" w:customStyle="1" w:styleId="BA6AFB92CD544266B7C2E925064756FF">
    <w:name w:val="BA6AFB92CD544266B7C2E925064756FF"/>
  </w:style>
  <w:style w:type="paragraph" w:customStyle="1" w:styleId="F2EEC63AE0B341FA97BE24C169B540AA">
    <w:name w:val="F2EEC63AE0B341FA97BE24C169B540AA"/>
  </w:style>
  <w:style w:type="paragraph" w:customStyle="1" w:styleId="249C2750A97446BBB331BEC31A874934">
    <w:name w:val="249C2750A97446BBB331BEC31A874934"/>
  </w:style>
  <w:style w:type="paragraph" w:customStyle="1" w:styleId="6651ED2D68A64A2CB3CF0C348FCA3CF9">
    <w:name w:val="6651ED2D68A64A2CB3CF0C348FCA3CF9"/>
  </w:style>
  <w:style w:type="paragraph" w:customStyle="1" w:styleId="B2AA4C4FC3C94068ACAEDC89931B1110">
    <w:name w:val="B2AA4C4FC3C94068ACAEDC89931B1110"/>
  </w:style>
  <w:style w:type="paragraph" w:customStyle="1" w:styleId="BEC90BC8D37640C49648C0D9976F3CD1">
    <w:name w:val="BEC90BC8D37640C49648C0D9976F3CD1"/>
  </w:style>
  <w:style w:type="paragraph" w:customStyle="1" w:styleId="E0B1C8AD8CAE4EF484D057ECB55E39AC">
    <w:name w:val="E0B1C8AD8CAE4EF484D057ECB55E39AC"/>
  </w:style>
  <w:style w:type="paragraph" w:customStyle="1" w:styleId="8F23C7DCA95445D1A723674AB9632857">
    <w:name w:val="8F23C7DCA95445D1A723674AB9632857"/>
  </w:style>
  <w:style w:type="paragraph" w:customStyle="1" w:styleId="D988A2C33F514A7CA5FDE8ED71354D43">
    <w:name w:val="D988A2C33F514A7CA5FDE8ED71354D43"/>
  </w:style>
  <w:style w:type="paragraph" w:customStyle="1" w:styleId="03ED63D25E2048BFBCD7A46D07DD7F75">
    <w:name w:val="03ED63D25E2048BFBCD7A46D07DD7F75"/>
  </w:style>
  <w:style w:type="paragraph" w:customStyle="1" w:styleId="2B2BC8D3E922463CA7EB22F88C750887">
    <w:name w:val="2B2BC8D3E922463CA7EB22F88C750887"/>
  </w:style>
  <w:style w:type="paragraph" w:customStyle="1" w:styleId="1B36CF65755746CAA65921D2310550F3">
    <w:name w:val="1B36CF65755746CAA65921D2310550F3"/>
  </w:style>
  <w:style w:type="paragraph" w:customStyle="1" w:styleId="7950B648902444779C418BE4BC151B43">
    <w:name w:val="7950B648902444779C418BE4BC151B43"/>
  </w:style>
  <w:style w:type="paragraph" w:customStyle="1" w:styleId="CE627B06D3234396A75451D8921FF9BC">
    <w:name w:val="CE627B06D3234396A75451D8921FF9BC"/>
  </w:style>
  <w:style w:type="paragraph" w:customStyle="1" w:styleId="E260BD88FCD74006A38116E161C1FE9B">
    <w:name w:val="E260BD88FCD74006A38116E161C1FE9B"/>
  </w:style>
  <w:style w:type="paragraph" w:customStyle="1" w:styleId="72756513892D4A4887E0031152E3E61A">
    <w:name w:val="72756513892D4A4887E0031152E3E61A"/>
  </w:style>
  <w:style w:type="paragraph" w:customStyle="1" w:styleId="9272B56E87B94649B1EF679C90542216">
    <w:name w:val="9272B56E87B94649B1EF679C90542216"/>
  </w:style>
  <w:style w:type="paragraph" w:customStyle="1" w:styleId="33F5A64707844A69BFB0DA08EAF6F7DD">
    <w:name w:val="33F5A64707844A69BFB0DA08EAF6F7DD"/>
  </w:style>
  <w:style w:type="paragraph" w:customStyle="1" w:styleId="D74E723CD9A642D7BC3339DE8841CF39">
    <w:name w:val="D74E723CD9A642D7BC3339DE8841CF39"/>
  </w:style>
  <w:style w:type="paragraph" w:customStyle="1" w:styleId="0BE18C7717314D5DB4D828603E049915">
    <w:name w:val="0BE18C7717314D5DB4D828603E049915"/>
  </w:style>
  <w:style w:type="paragraph" w:customStyle="1" w:styleId="783540B484EA4AD7919B44C2E13F8EAA">
    <w:name w:val="783540B484EA4AD7919B44C2E13F8EAA"/>
  </w:style>
  <w:style w:type="paragraph" w:customStyle="1" w:styleId="BFD498128CF749858171DF25C587036F">
    <w:name w:val="BFD498128CF749858171DF25C587036F"/>
    <w:rsid w:val="00D02E8B"/>
  </w:style>
  <w:style w:type="paragraph" w:customStyle="1" w:styleId="81B8923FA1CC4CD88EA1AD97893B9057">
    <w:name w:val="81B8923FA1CC4CD88EA1AD97893B9057"/>
    <w:rsid w:val="00D02E8B"/>
  </w:style>
  <w:style w:type="paragraph" w:customStyle="1" w:styleId="756D63C7BEBE49E1ACF8EF4AAD777494">
    <w:name w:val="756D63C7BEBE49E1ACF8EF4AAD777494"/>
    <w:rsid w:val="00D02E8B"/>
  </w:style>
  <w:style w:type="paragraph" w:customStyle="1" w:styleId="09E966C4918942DEAFD347181D43F46E">
    <w:name w:val="09E966C4918942DEAFD347181D43F46E"/>
    <w:rsid w:val="00D02E8B"/>
  </w:style>
  <w:style w:type="paragraph" w:customStyle="1" w:styleId="2382303B260A4B9090E4BED5CA6134C3">
    <w:name w:val="2382303B260A4B9090E4BED5CA6134C3"/>
    <w:rsid w:val="00D02E8B"/>
  </w:style>
  <w:style w:type="paragraph" w:customStyle="1" w:styleId="D8C83B4F036C4816A3ECD5B9C1D55683">
    <w:name w:val="D8C83B4F036C4816A3ECD5B9C1D55683"/>
    <w:rsid w:val="00D02E8B"/>
  </w:style>
  <w:style w:type="paragraph" w:customStyle="1" w:styleId="6A86A962E15A429499DA29F7C5CECD54">
    <w:name w:val="6A86A962E15A429499DA29F7C5CECD54"/>
    <w:rsid w:val="00D02E8B"/>
  </w:style>
  <w:style w:type="paragraph" w:customStyle="1" w:styleId="9D38991157644FEEA55FA9E4B0AC5CAF">
    <w:name w:val="9D38991157644FEEA55FA9E4B0AC5CAF"/>
    <w:rsid w:val="00D02E8B"/>
  </w:style>
  <w:style w:type="paragraph" w:customStyle="1" w:styleId="04FBE35BEE5D466EA035C1438B496767">
    <w:name w:val="04FBE35BEE5D466EA035C1438B496767"/>
    <w:rsid w:val="00D02E8B"/>
  </w:style>
  <w:style w:type="paragraph" w:customStyle="1" w:styleId="05B74A4056B749ACBFB9C3CF1735AA60">
    <w:name w:val="05B74A4056B749ACBFB9C3CF1735AA60"/>
    <w:rsid w:val="00D02E8B"/>
  </w:style>
  <w:style w:type="paragraph" w:customStyle="1" w:styleId="CC25AD4671914501AE072A899C49B33E">
    <w:name w:val="CC25AD4671914501AE072A899C49B33E"/>
    <w:rsid w:val="00D02E8B"/>
  </w:style>
  <w:style w:type="paragraph" w:customStyle="1" w:styleId="3CED16E08C794F3A82CFE4D33FF70614">
    <w:name w:val="3CED16E08C794F3A82CFE4D33FF70614"/>
    <w:rsid w:val="00D02E8B"/>
  </w:style>
  <w:style w:type="paragraph" w:customStyle="1" w:styleId="69301880FC344955BA7EAED6353569E0">
    <w:name w:val="69301880FC344955BA7EAED6353569E0"/>
    <w:rsid w:val="00D02E8B"/>
  </w:style>
  <w:style w:type="paragraph" w:customStyle="1" w:styleId="6D55FC37E713467CBDC025AE8C055FB9">
    <w:name w:val="6D55FC37E713467CBDC025AE8C055FB9"/>
    <w:rsid w:val="00D02E8B"/>
  </w:style>
  <w:style w:type="paragraph" w:customStyle="1" w:styleId="C34044845F5A45C79318B880908B7CB1">
    <w:name w:val="C34044845F5A45C79318B880908B7CB1"/>
    <w:rsid w:val="00D02E8B"/>
  </w:style>
  <w:style w:type="paragraph" w:customStyle="1" w:styleId="D8118AC17F624E2EB658061CCCBBBD48">
    <w:name w:val="D8118AC17F624E2EB658061CCCBBBD48"/>
    <w:rsid w:val="00D02E8B"/>
  </w:style>
  <w:style w:type="paragraph" w:customStyle="1" w:styleId="663FEBE7C9B341BDBA91602502528F17">
    <w:name w:val="663FEBE7C9B341BDBA91602502528F17"/>
    <w:rsid w:val="00D02E8B"/>
  </w:style>
  <w:style w:type="paragraph" w:customStyle="1" w:styleId="DA583ACF095A45C2A011CE666CFA6786">
    <w:name w:val="DA583ACF095A45C2A011CE666CFA6786"/>
    <w:rsid w:val="00D02E8B"/>
  </w:style>
  <w:style w:type="paragraph" w:customStyle="1" w:styleId="DB20C72762354188AC2EF579A0AF7F5D">
    <w:name w:val="DB20C72762354188AC2EF579A0AF7F5D"/>
    <w:rsid w:val="00D02E8B"/>
  </w:style>
  <w:style w:type="paragraph" w:customStyle="1" w:styleId="9F839A303D25455F848F376C8D588F05">
    <w:name w:val="9F839A303D25455F848F376C8D588F05"/>
    <w:rsid w:val="00D02E8B"/>
  </w:style>
  <w:style w:type="paragraph" w:customStyle="1" w:styleId="30CCDD3CA4E44C09A0A164AC0389CB79">
    <w:name w:val="30CCDD3CA4E44C09A0A164AC0389CB79"/>
    <w:rsid w:val="00D02E8B"/>
  </w:style>
  <w:style w:type="paragraph" w:customStyle="1" w:styleId="FC9AD8923C224F468D59177722A23642">
    <w:name w:val="FC9AD8923C224F468D59177722A23642"/>
    <w:rsid w:val="00D02E8B"/>
  </w:style>
  <w:style w:type="paragraph" w:customStyle="1" w:styleId="8D3A6AE0DDBB4B90ABBB943A328F0546">
    <w:name w:val="8D3A6AE0DDBB4B90ABBB943A328F0546"/>
    <w:rsid w:val="00D02E8B"/>
  </w:style>
  <w:style w:type="paragraph" w:customStyle="1" w:styleId="BB8761A4EEB9432D89818C6FC570E887">
    <w:name w:val="BB8761A4EEB9432D89818C6FC570E887"/>
    <w:rsid w:val="00D02E8B"/>
  </w:style>
  <w:style w:type="paragraph" w:customStyle="1" w:styleId="617408ADE5F745178D44F9339A0CDC28">
    <w:name w:val="617408ADE5F745178D44F9339A0CDC28"/>
    <w:rsid w:val="00D02E8B"/>
  </w:style>
  <w:style w:type="paragraph" w:customStyle="1" w:styleId="C8F99D53E7D14EB9892784581018B2F8">
    <w:name w:val="C8F99D53E7D14EB9892784581018B2F8"/>
    <w:rsid w:val="00D02E8B"/>
  </w:style>
  <w:style w:type="paragraph" w:customStyle="1" w:styleId="973C5A3B971749DBB2C024FE88BCA52A">
    <w:name w:val="973C5A3B971749DBB2C024FE88BCA52A"/>
    <w:rsid w:val="00D02E8B"/>
  </w:style>
  <w:style w:type="paragraph" w:customStyle="1" w:styleId="47A4BE960709487B9254D07F32408C1F">
    <w:name w:val="47A4BE960709487B9254D07F32408C1F"/>
    <w:rsid w:val="00D02E8B"/>
  </w:style>
  <w:style w:type="paragraph" w:customStyle="1" w:styleId="B7077AFCF6144A3AA365E089AB5DF312">
    <w:name w:val="B7077AFCF6144A3AA365E089AB5DF312"/>
    <w:rsid w:val="00D02E8B"/>
  </w:style>
  <w:style w:type="paragraph" w:customStyle="1" w:styleId="D92425CECEEA49CBAC9B634B7373F667">
    <w:name w:val="D92425CECEEA49CBAC9B634B7373F667"/>
    <w:rsid w:val="00D02E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Job Description For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6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Formulário de descrição do trabalho</Template>
  <TotalTime>14</TotalTime>
  <Pages>1</Pages>
  <Words>141</Words>
  <Characters>763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2026-06-17T23:58:00Z</dcterms:created>
  <dcterms:modified xsi:type="dcterms:W3CDTF">2026-06-18T00:12:00Z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